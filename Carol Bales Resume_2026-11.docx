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4B6ED" w14:textId="68DF2FA9" w:rsidR="00712161" w:rsidRPr="00750CDF" w:rsidRDefault="00750CDF" w:rsidP="00750CDF">
      <w:pPr>
        <w:jc w:val="center"/>
        <w:rPr>
          <w:b/>
          <w:bCs/>
          <w:sz w:val="32"/>
          <w:szCs w:val="32"/>
        </w:rPr>
      </w:pPr>
      <w:r w:rsidRPr="00750CDF">
        <w:rPr>
          <w:b/>
          <w:bCs/>
          <w:sz w:val="32"/>
          <w:szCs w:val="32"/>
        </w:rPr>
        <w:t>Carol Bales</w:t>
      </w:r>
    </w:p>
    <w:p w14:paraId="216FC4BC" w14:textId="592FE38A" w:rsidR="00750CDF" w:rsidRPr="00FE33D6" w:rsidRDefault="00AE1921" w:rsidP="00971D56">
      <w:pPr>
        <w:pBdr>
          <w:top w:val="nil"/>
          <w:left w:val="nil"/>
          <w:bottom w:val="nil"/>
          <w:right w:val="nil"/>
          <w:between w:val="nil"/>
        </w:pBdr>
        <w:spacing w:before="120" w:after="240"/>
        <w:jc w:val="center"/>
        <w:rPr>
          <w:color w:val="1B1C1D"/>
        </w:rPr>
      </w:pPr>
      <w:r>
        <w:rPr>
          <w:color w:val="1B1C1D"/>
        </w:rPr>
        <w:t xml:space="preserve">2116 McLendon Ave NE,  </w:t>
      </w:r>
      <w:r w:rsidR="00750CDF">
        <w:rPr>
          <w:color w:val="1B1C1D"/>
        </w:rPr>
        <w:t xml:space="preserve">Atlanta, GA, 30307 | 770-855-5858 </w:t>
      </w:r>
      <w:r>
        <w:rPr>
          <w:color w:val="1B1C1D"/>
        </w:rPr>
        <w:br/>
      </w:r>
      <w:hyperlink r:id="rId7" w:history="1">
        <w:r w:rsidRPr="00802948">
          <w:rPr>
            <w:rStyle w:val="Hyperlink"/>
          </w:rPr>
          <w:t>cjbales@gmail.com</w:t>
        </w:r>
      </w:hyperlink>
      <w:r w:rsidR="00750CDF">
        <w:rPr>
          <w:color w:val="1B1C1D"/>
        </w:rPr>
        <w:t xml:space="preserve"> | </w:t>
      </w:r>
      <w:hyperlink r:id="rId8">
        <w:r w:rsidR="00750CDF">
          <w:rPr>
            <w:color w:val="0000FF"/>
            <w:u w:val="single"/>
          </w:rPr>
          <w:t>carolbales.com</w:t>
        </w:r>
      </w:hyperlink>
      <w:r w:rsidR="00750CDF">
        <w:rPr>
          <w:color w:val="1B1C1D"/>
        </w:rPr>
        <w:t xml:space="preserve"> | </w:t>
      </w:r>
      <w:hyperlink r:id="rId9">
        <w:r w:rsidR="00750CDF">
          <w:rPr>
            <w:color w:val="0000FF"/>
            <w:u w:val="single"/>
          </w:rPr>
          <w:t>linkedin.com/in/</w:t>
        </w:r>
        <w:proofErr w:type="spellStart"/>
        <w:r w:rsidR="00750CDF">
          <w:rPr>
            <w:color w:val="0000FF"/>
            <w:u w:val="single"/>
          </w:rPr>
          <w:t>carolbales</w:t>
        </w:r>
        <w:proofErr w:type="spellEnd"/>
      </w:hyperlink>
    </w:p>
    <w:p w14:paraId="69DA6229" w14:textId="77777777" w:rsidR="00712161" w:rsidRPr="00CB1FC5" w:rsidRDefault="00712161" w:rsidP="006D7FC3">
      <w:pPr>
        <w:pStyle w:val="Heading3"/>
        <w:spacing w:before="480"/>
        <w:jc w:val="center"/>
        <w:rPr>
          <w:color w:val="1A0989"/>
          <w:sz w:val="24"/>
        </w:rPr>
      </w:pPr>
      <w:r w:rsidRPr="00CB1FC5">
        <w:rPr>
          <w:color w:val="1A0989"/>
          <w:sz w:val="24"/>
        </w:rPr>
        <w:t>UX RESEARCH LEADER</w:t>
      </w:r>
    </w:p>
    <w:p w14:paraId="04C836C4" w14:textId="5E9E375A" w:rsidR="00BE6BBE" w:rsidRPr="00A54DF9" w:rsidRDefault="00BF45D4" w:rsidP="00BE6BBE">
      <w:pPr>
        <w:rPr>
          <w:rFonts w:ascii="Big Caslon Medium" w:hAnsi="Big Caslon Medium" w:cs="Big Caslon Medium"/>
          <w:sz w:val="19"/>
          <w:szCs w:val="19"/>
        </w:rPr>
      </w:pPr>
      <w:r>
        <w:rPr>
          <w:rFonts w:ascii="Big Caslon Medium" w:hAnsi="Big Caslon Medium" w:cs="Big Caslon Medium"/>
          <w:sz w:val="19"/>
          <w:szCs w:val="19"/>
        </w:rPr>
        <w:t xml:space="preserve">Highly experienced 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 xml:space="preserve">UX leader </w:t>
      </w:r>
      <w:r w:rsidR="007871F5">
        <w:rPr>
          <w:rFonts w:ascii="Big Caslon Medium" w:hAnsi="Big Caslon Medium" w:cs="Big Caslon Medium"/>
          <w:sz w:val="19"/>
          <w:szCs w:val="19"/>
        </w:rPr>
        <w:t>conducting mixed-methods research to shape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 xml:space="preserve"> product </w:t>
      </w:r>
      <w:r w:rsidR="007871F5">
        <w:rPr>
          <w:rFonts w:ascii="Big Caslon Medium" w:hAnsi="Big Caslon Medium" w:cs="Big Caslon Medium"/>
          <w:sz w:val="19"/>
          <w:szCs w:val="19"/>
        </w:rPr>
        <w:t xml:space="preserve">and design </w:t>
      </w:r>
      <w:r>
        <w:rPr>
          <w:rFonts w:ascii="Big Caslon Medium" w:hAnsi="Big Caslon Medium" w:cs="Big Caslon Medium"/>
          <w:sz w:val="19"/>
          <w:szCs w:val="19"/>
        </w:rPr>
        <w:t>decisions, aligning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 xml:space="preserve"> cross-functional </w:t>
      </w:r>
      <w:r w:rsidR="007871F5">
        <w:rPr>
          <w:rFonts w:ascii="Big Caslon Medium" w:hAnsi="Big Caslon Medium" w:cs="Big Caslon Medium"/>
          <w:sz w:val="19"/>
          <w:szCs w:val="19"/>
        </w:rPr>
        <w:t>teams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 xml:space="preserve"> around customer and business outcomes. </w:t>
      </w:r>
      <w:r w:rsidR="009B3420">
        <w:rPr>
          <w:rFonts w:ascii="Big Caslon Medium" w:hAnsi="Big Caslon Medium" w:cs="Big Caslon Medium"/>
          <w:sz w:val="19"/>
          <w:szCs w:val="19"/>
        </w:rPr>
        <w:t>Clients include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 xml:space="preserve"> IBM, Coca-Cola, Delta Airlines, IHG, TWC, </w:t>
      </w:r>
      <w:r w:rsidR="007871F5">
        <w:rPr>
          <w:rFonts w:ascii="Big Caslon Medium" w:hAnsi="Big Caslon Medium" w:cs="Big Caslon Medium"/>
          <w:sz w:val="19"/>
          <w:szCs w:val="19"/>
        </w:rPr>
        <w:t xml:space="preserve">and </w:t>
      </w:r>
      <w:r w:rsidR="00BE6BBE" w:rsidRPr="00A54DF9">
        <w:rPr>
          <w:rFonts w:ascii="Big Caslon Medium" w:hAnsi="Big Caslon Medium" w:cs="Big Caslon Medium"/>
          <w:sz w:val="19"/>
          <w:szCs w:val="19"/>
        </w:rPr>
        <w:t>Fiserv.</w:t>
      </w:r>
    </w:p>
    <w:p w14:paraId="4BD30B2A" w14:textId="61D50695" w:rsidR="00E50B24" w:rsidRPr="00E50B24" w:rsidRDefault="00971D56" w:rsidP="00E50B24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r w:rsidRPr="00971D56">
        <w:rPr>
          <w:color w:val="1A0989"/>
          <w:sz w:val="21"/>
          <w:szCs w:val="21"/>
        </w:rPr>
        <w:t>CORE COMPETENCIES</w:t>
      </w:r>
    </w:p>
    <w:p w14:paraId="66332356" w14:textId="3623EF4E" w:rsidR="00E50B24" w:rsidRDefault="007871F5" w:rsidP="00F1229E">
      <w:pPr>
        <w:ind w:left="360"/>
        <w:rPr>
          <w:rFonts w:ascii="Big Caslon Medium" w:hAnsi="Big Caslon Medium" w:cs="Big Caslon Medium"/>
          <w:sz w:val="19"/>
          <w:szCs w:val="19"/>
        </w:rPr>
      </w:pPr>
      <w:r>
        <w:rPr>
          <w:rFonts w:ascii="Big Caslon Medium" w:hAnsi="Big Caslon Medium" w:cs="Big Caslon Medium"/>
          <w:sz w:val="19"/>
          <w:szCs w:val="19"/>
        </w:rPr>
        <w:t>Mixed-methods User Research</w:t>
      </w:r>
      <w:r w:rsidR="00F1229E">
        <w:rPr>
          <w:rFonts w:ascii="Big Caslon Medium" w:hAnsi="Big Caslon Medium" w:cs="Big Caslon Medium"/>
          <w:sz w:val="19"/>
          <w:szCs w:val="19"/>
        </w:rPr>
        <w:tab/>
      </w:r>
      <w:r w:rsidR="00F1229E">
        <w:rPr>
          <w:rFonts w:ascii="Big Caslon Medium" w:hAnsi="Big Caslon Medium" w:cs="Big Caslon Medium"/>
          <w:sz w:val="19"/>
          <w:szCs w:val="19"/>
        </w:rPr>
        <w:tab/>
      </w:r>
      <w:r w:rsidR="00F1229E">
        <w:rPr>
          <w:rFonts w:ascii="Big Caslon Medium" w:hAnsi="Big Caslon Medium" w:cs="Big Caslon Medium"/>
          <w:sz w:val="19"/>
          <w:szCs w:val="19"/>
        </w:rPr>
        <w:tab/>
      </w:r>
      <w:r w:rsidR="00F1229E">
        <w:rPr>
          <w:rFonts w:ascii="Big Caslon Medium" w:hAnsi="Big Caslon Medium" w:cs="Big Caslon Medium"/>
          <w:sz w:val="19"/>
          <w:szCs w:val="19"/>
        </w:rPr>
        <w:tab/>
      </w:r>
      <w:r w:rsidR="00F1229E">
        <w:rPr>
          <w:rFonts w:ascii="Big Caslon Medium" w:hAnsi="Big Caslon Medium" w:cs="Big Caslon Medium"/>
          <w:sz w:val="19"/>
          <w:szCs w:val="19"/>
        </w:rPr>
        <w:tab/>
      </w:r>
      <w:r w:rsidR="00E50B24" w:rsidRPr="00E50B24">
        <w:rPr>
          <w:rFonts w:ascii="Big Caslon Medium" w:hAnsi="Big Caslon Medium" w:cs="Big Caslon Medium"/>
          <w:sz w:val="19"/>
          <w:szCs w:val="19"/>
        </w:rPr>
        <w:t xml:space="preserve">Research Strategy </w:t>
      </w:r>
      <w:r w:rsidR="003A576E">
        <w:rPr>
          <w:rFonts w:ascii="Big Caslon Medium" w:hAnsi="Big Caslon Medium" w:cs="Big Caslon Medium"/>
          <w:sz w:val="19"/>
          <w:szCs w:val="19"/>
        </w:rPr>
        <w:t xml:space="preserve">&amp; </w:t>
      </w:r>
      <w:r w:rsidR="00F1229E">
        <w:rPr>
          <w:rFonts w:ascii="Big Caslon Medium" w:hAnsi="Big Caslon Medium" w:cs="Big Caslon Medium"/>
          <w:sz w:val="19"/>
          <w:szCs w:val="19"/>
        </w:rPr>
        <w:t>Road mapping</w:t>
      </w:r>
    </w:p>
    <w:p w14:paraId="0156D039" w14:textId="2227D5FA" w:rsidR="00E50B24" w:rsidRDefault="00F1229E" w:rsidP="00F1229E">
      <w:pPr>
        <w:ind w:left="360"/>
        <w:rPr>
          <w:rFonts w:ascii="Big Caslon Medium" w:hAnsi="Big Caslon Medium" w:cs="Big Caslon Medium"/>
          <w:sz w:val="19"/>
          <w:szCs w:val="19"/>
        </w:rPr>
      </w:pPr>
      <w:r>
        <w:rPr>
          <w:rFonts w:ascii="Big Caslon Medium" w:hAnsi="Big Caslon Medium" w:cs="Big Caslon Medium"/>
          <w:sz w:val="19"/>
          <w:szCs w:val="19"/>
        </w:rPr>
        <w:t>People Management &amp; Team Building</w:t>
      </w:r>
      <w:r w:rsidRPr="00F1229E">
        <w:rPr>
          <w:rFonts w:ascii="Big Caslon Medium" w:hAnsi="Big Caslon Medium" w:cs="Big Caslon Medium"/>
          <w:sz w:val="19"/>
          <w:szCs w:val="19"/>
        </w:rPr>
        <w:t xml:space="preserve"> </w:t>
      </w:r>
      <w:r>
        <w:rPr>
          <w:rFonts w:ascii="Big Caslon Medium" w:hAnsi="Big Caslon Medium" w:cs="Big Caslon Medium"/>
          <w:sz w:val="19"/>
          <w:szCs w:val="19"/>
        </w:rPr>
        <w:tab/>
      </w:r>
      <w:r>
        <w:rPr>
          <w:rFonts w:ascii="Big Caslon Medium" w:hAnsi="Big Caslon Medium" w:cs="Big Caslon Medium"/>
          <w:sz w:val="19"/>
          <w:szCs w:val="19"/>
        </w:rPr>
        <w:tab/>
      </w:r>
      <w:r>
        <w:rPr>
          <w:rFonts w:ascii="Big Caslon Medium" w:hAnsi="Big Caslon Medium" w:cs="Big Caslon Medium"/>
          <w:sz w:val="19"/>
          <w:szCs w:val="19"/>
        </w:rPr>
        <w:tab/>
      </w:r>
      <w:r>
        <w:rPr>
          <w:rFonts w:ascii="Big Caslon Medium" w:hAnsi="Big Caslon Medium" w:cs="Big Caslon Medium"/>
          <w:sz w:val="19"/>
          <w:szCs w:val="19"/>
        </w:rPr>
        <w:tab/>
        <w:t>Research Operations &amp; Practice Building</w:t>
      </w:r>
      <w:r>
        <w:rPr>
          <w:rFonts w:ascii="Big Caslon Medium" w:hAnsi="Big Caslon Medium" w:cs="Big Caslon Medium"/>
          <w:sz w:val="19"/>
          <w:szCs w:val="19"/>
        </w:rPr>
        <w:tab/>
      </w:r>
      <w:r w:rsidR="00E50B24" w:rsidRPr="00E50B24">
        <w:rPr>
          <w:rFonts w:ascii="Big Caslon Medium" w:hAnsi="Big Caslon Medium" w:cs="Big Caslon Medium"/>
          <w:sz w:val="19"/>
          <w:szCs w:val="19"/>
        </w:rPr>
        <w:br/>
      </w:r>
      <w:r w:rsidR="003A576E">
        <w:rPr>
          <w:rFonts w:ascii="Big Caslon Medium" w:hAnsi="Big Caslon Medium" w:cs="Big Caslon Medium"/>
          <w:sz w:val="19"/>
          <w:szCs w:val="19"/>
        </w:rPr>
        <w:t>Stakeholder Alignment &amp; Executive Influence</w:t>
      </w:r>
      <w:r w:rsidR="003A576E">
        <w:rPr>
          <w:rFonts w:ascii="Big Caslon Medium" w:hAnsi="Big Caslon Medium" w:cs="Big Caslon Medium"/>
          <w:sz w:val="19"/>
          <w:szCs w:val="19"/>
        </w:rPr>
        <w:tab/>
      </w:r>
      <w:r w:rsidR="00E50B24">
        <w:rPr>
          <w:rFonts w:ascii="Big Caslon Medium" w:hAnsi="Big Caslon Medium" w:cs="Big Caslon Medium"/>
          <w:sz w:val="19"/>
          <w:szCs w:val="19"/>
        </w:rPr>
        <w:tab/>
      </w:r>
      <w:r w:rsidR="00E50B24">
        <w:rPr>
          <w:rFonts w:ascii="Big Caslon Medium" w:hAnsi="Big Caslon Medium" w:cs="Big Caslon Medium"/>
          <w:sz w:val="19"/>
          <w:szCs w:val="19"/>
        </w:rPr>
        <w:tab/>
      </w:r>
    </w:p>
    <w:sdt>
      <w:sdtPr>
        <w:rPr>
          <w:color w:val="1A0989"/>
          <w:sz w:val="21"/>
          <w:szCs w:val="21"/>
        </w:rPr>
        <w:id w:val="1001553383"/>
        <w:placeholder>
          <w:docPart w:val="3031D77249CCC24686F00385782BDB7F"/>
        </w:placeholder>
        <w:temporary/>
        <w:showingPlcHdr/>
        <w15:appearance w15:val="hidden"/>
      </w:sdtPr>
      <w:sdtContent>
        <w:p w14:paraId="500D0D7A" w14:textId="7F977449" w:rsidR="00631DD9" w:rsidRPr="00971D56" w:rsidRDefault="00631DD9" w:rsidP="00857FBB">
          <w:pPr>
            <w:pStyle w:val="Heading4"/>
            <w:spacing w:before="320" w:after="120"/>
            <w:jc w:val="center"/>
            <w:rPr>
              <w:color w:val="1A0989"/>
              <w:sz w:val="21"/>
              <w:szCs w:val="21"/>
            </w:rPr>
          </w:pPr>
          <w:r w:rsidRPr="00971D56">
            <w:rPr>
              <w:color w:val="1A0989"/>
              <w:sz w:val="21"/>
              <w:szCs w:val="21"/>
            </w:rPr>
            <w:t>WORK EXPERIENCE</w:t>
          </w:r>
        </w:p>
      </w:sdtContent>
    </w:sdt>
    <w:p w14:paraId="6EE66E3F" w14:textId="77777777" w:rsidR="00494EEF" w:rsidRDefault="00654093" w:rsidP="00494EEF">
      <w:p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SILVER SPRING INTERACTIVE</w:t>
      </w:r>
      <w:r w:rsidRPr="00DE7F9B">
        <w:rPr>
          <w:b/>
          <w:bCs/>
          <w:sz w:val="19"/>
          <w:szCs w:val="19"/>
        </w:rPr>
        <w:t xml:space="preserve">, </w:t>
      </w:r>
      <w:r w:rsidRPr="00FC142C">
        <w:rPr>
          <w:sz w:val="19"/>
          <w:szCs w:val="19"/>
        </w:rPr>
        <w:t>Atlanta, GA</w:t>
      </w:r>
      <w:r w:rsidRPr="00DE7F9B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="0091336B">
        <w:rPr>
          <w:szCs w:val="18"/>
        </w:rPr>
        <w:t>Jan</w:t>
      </w:r>
      <w:r w:rsidRPr="00183D84">
        <w:rPr>
          <w:szCs w:val="18"/>
        </w:rPr>
        <w:t xml:space="preserve"> </w:t>
      </w:r>
      <w:r w:rsidR="00E54D60">
        <w:rPr>
          <w:szCs w:val="18"/>
        </w:rPr>
        <w:t>2024</w:t>
      </w:r>
      <w:r w:rsidRPr="00183D84">
        <w:rPr>
          <w:szCs w:val="18"/>
        </w:rPr>
        <w:t xml:space="preserve"> – </w:t>
      </w:r>
      <w:r w:rsidR="006E22EE">
        <w:rPr>
          <w:szCs w:val="18"/>
        </w:rPr>
        <w:t>p</w:t>
      </w:r>
      <w:r>
        <w:rPr>
          <w:szCs w:val="18"/>
        </w:rPr>
        <w:t>resent</w:t>
      </w:r>
    </w:p>
    <w:p w14:paraId="30EEDD22" w14:textId="4B374C3C" w:rsidR="00654093" w:rsidRPr="00DE7F9B" w:rsidRDefault="00654093" w:rsidP="00494EEF">
      <w:p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Principal UX Strategist &amp; Researcher</w:t>
      </w:r>
      <w:r w:rsidR="00DF0A0A">
        <w:rPr>
          <w:b/>
          <w:bCs/>
          <w:sz w:val="19"/>
          <w:szCs w:val="19"/>
        </w:rPr>
        <w:tab/>
      </w:r>
    </w:p>
    <w:p w14:paraId="75752E8C" w14:textId="0AC11357" w:rsidR="00AB2292" w:rsidRPr="009D0AAF" w:rsidRDefault="00AB2292" w:rsidP="00AB2292">
      <w:pPr>
        <w:pStyle w:val="Date"/>
        <w:spacing w:before="20" w:after="20"/>
        <w:rPr>
          <w:rFonts w:ascii="Big Caslon Medium" w:hAnsi="Big Caslon Medium" w:cs="Big Caslon Medium"/>
          <w:sz w:val="19"/>
          <w:szCs w:val="19"/>
        </w:rPr>
      </w:pPr>
      <w:r w:rsidRPr="009D0AAF">
        <w:rPr>
          <w:rFonts w:ascii="Big Caslon Medium" w:hAnsi="Big Caslon Medium" w:cs="Big Caslon Medium"/>
          <w:sz w:val="19"/>
          <w:szCs w:val="19"/>
        </w:rPr>
        <w:t>UX research for mission-driven organizations navigating transformation and complex user needs.</w:t>
      </w:r>
    </w:p>
    <w:p w14:paraId="79C33B75" w14:textId="3B26B894" w:rsidR="00AB2292" w:rsidRDefault="00AB2292" w:rsidP="00AB2292">
      <w:pPr>
        <w:numPr>
          <w:ilvl w:val="0"/>
          <w:numId w:val="1"/>
        </w:numPr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AB2292">
        <w:rPr>
          <w:rFonts w:ascii="Big Caslon Medium" w:hAnsi="Big Caslon Medium" w:cs="Times New Roman (Body CS)"/>
          <w:sz w:val="19"/>
          <w:szCs w:val="19"/>
        </w:rPr>
        <w:t>WABE 90.1 FM Digital Services</w:t>
      </w:r>
      <w:r w:rsidR="009B3420">
        <w:rPr>
          <w:rFonts w:ascii="Big Caslon Medium" w:hAnsi="Big Caslon Medium" w:cs="Times New Roman (Body CS)"/>
          <w:sz w:val="19"/>
          <w:szCs w:val="19"/>
        </w:rPr>
        <w:t xml:space="preserve">: </w:t>
      </w:r>
      <w:r w:rsidR="006375DA">
        <w:rPr>
          <w:rFonts w:ascii="Big Caslon Medium" w:hAnsi="Big Caslon Medium" w:cs="Times New Roman (Body CS)"/>
          <w:sz w:val="19"/>
          <w:szCs w:val="19"/>
        </w:rPr>
        <w:t xml:space="preserve">Usability assessment and prototyping </w:t>
      </w:r>
      <w:r w:rsidR="006E243C">
        <w:rPr>
          <w:rFonts w:ascii="Big Caslon Medium" w:hAnsi="Big Caslon Medium" w:cs="Times New Roman (Body CS)"/>
          <w:sz w:val="19"/>
          <w:szCs w:val="19"/>
        </w:rPr>
        <w:t>to improve</w:t>
      </w:r>
      <w:r w:rsidRPr="00AB2292">
        <w:rPr>
          <w:rFonts w:ascii="Big Caslon Medium" w:hAnsi="Big Caslon Medium" w:cs="Times New Roman (Body CS)"/>
          <w:sz w:val="19"/>
          <w:szCs w:val="19"/>
        </w:rPr>
        <w:t xml:space="preserve"> readability</w:t>
      </w:r>
      <w:r w:rsidR="009D0AAF">
        <w:rPr>
          <w:rFonts w:ascii="Big Caslon Medium" w:hAnsi="Big Caslon Medium" w:cs="Times New Roman (Body CS)"/>
          <w:sz w:val="19"/>
          <w:szCs w:val="19"/>
        </w:rPr>
        <w:t xml:space="preserve"> and</w:t>
      </w:r>
      <w:r w:rsidR="006E243C">
        <w:rPr>
          <w:rFonts w:ascii="Big Caslon Medium" w:hAnsi="Big Caslon Medium" w:cs="Times New Roman (Body CS)"/>
          <w:sz w:val="19"/>
          <w:szCs w:val="19"/>
        </w:rPr>
        <w:t xml:space="preserve"> engagement</w:t>
      </w:r>
      <w:r w:rsidR="006375DA">
        <w:rPr>
          <w:rFonts w:ascii="Big Caslon Medium" w:hAnsi="Big Caslon Medium" w:cs="Times New Roman (Body CS)"/>
          <w:sz w:val="19"/>
          <w:szCs w:val="19"/>
        </w:rPr>
        <w:t>.</w:t>
      </w:r>
    </w:p>
    <w:p w14:paraId="2A326FD6" w14:textId="45D2ADBB" w:rsidR="006375DA" w:rsidRPr="00AB2292" w:rsidRDefault="006375DA" w:rsidP="00AB2292">
      <w:pPr>
        <w:numPr>
          <w:ilvl w:val="0"/>
          <w:numId w:val="1"/>
        </w:numPr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House project: Developing an AI-supported app to </w:t>
      </w:r>
      <w:r w:rsidR="000B43BE">
        <w:rPr>
          <w:rFonts w:ascii="Big Caslon Medium" w:hAnsi="Big Caslon Medium" w:cs="Times New Roman (Body CS)"/>
          <w:sz w:val="19"/>
          <w:szCs w:val="19"/>
        </w:rPr>
        <w:t>resolve mental blocks</w:t>
      </w:r>
      <w:r>
        <w:rPr>
          <w:rFonts w:ascii="Big Caslon Medium" w:hAnsi="Big Caslon Medium" w:cs="Times New Roman (Body CS)"/>
          <w:sz w:val="19"/>
          <w:szCs w:val="19"/>
        </w:rPr>
        <w:t xml:space="preserve"> and </w:t>
      </w:r>
      <w:r w:rsidR="000B43BE">
        <w:rPr>
          <w:rFonts w:ascii="Big Caslon Medium" w:hAnsi="Big Caslon Medium" w:cs="Times New Roman (Body CS)"/>
          <w:sz w:val="19"/>
          <w:szCs w:val="19"/>
        </w:rPr>
        <w:t xml:space="preserve">improve </w:t>
      </w:r>
      <w:r>
        <w:rPr>
          <w:rFonts w:ascii="Big Caslon Medium" w:hAnsi="Big Caslon Medium" w:cs="Times New Roman (Body CS)"/>
          <w:sz w:val="19"/>
          <w:szCs w:val="19"/>
        </w:rPr>
        <w:t xml:space="preserve">decision-making. </w:t>
      </w:r>
    </w:p>
    <w:p w14:paraId="28874FF0" w14:textId="77777777" w:rsidR="0091336B" w:rsidRDefault="0091336B" w:rsidP="00631DD9">
      <w:pPr>
        <w:pStyle w:val="Heading4"/>
        <w:tabs>
          <w:tab w:val="left" w:pos="3579"/>
          <w:tab w:val="left" w:pos="4299"/>
        </w:tabs>
        <w:rPr>
          <w:sz w:val="19"/>
          <w:szCs w:val="19"/>
        </w:rPr>
      </w:pPr>
    </w:p>
    <w:p w14:paraId="1FCAE55A" w14:textId="3DEFD3C4" w:rsidR="00631DD9" w:rsidRPr="00410765" w:rsidRDefault="00241306" w:rsidP="00631DD9">
      <w:pPr>
        <w:pStyle w:val="Heading4"/>
        <w:tabs>
          <w:tab w:val="left" w:pos="3579"/>
          <w:tab w:val="left" w:pos="4299"/>
        </w:tabs>
        <w:rPr>
          <w:sz w:val="19"/>
          <w:szCs w:val="19"/>
        </w:rPr>
      </w:pPr>
      <w:r>
        <w:rPr>
          <w:sz w:val="19"/>
          <w:szCs w:val="19"/>
        </w:rPr>
        <w:t>THE WEATHER CHANNEL (</w:t>
      </w:r>
      <w:r w:rsidR="00FC142C">
        <w:rPr>
          <w:sz w:val="19"/>
          <w:szCs w:val="19"/>
        </w:rPr>
        <w:t>THE WEATHER COMPANY</w:t>
      </w:r>
      <w:r w:rsidR="00631DD9" w:rsidRPr="00410765">
        <w:rPr>
          <w:sz w:val="19"/>
          <w:szCs w:val="19"/>
        </w:rPr>
        <w:t>, IBM</w:t>
      </w:r>
      <w:r>
        <w:rPr>
          <w:bCs/>
          <w:sz w:val="19"/>
          <w:szCs w:val="19"/>
        </w:rPr>
        <w:t>)</w:t>
      </w:r>
      <w:r w:rsidR="00FC142C" w:rsidRPr="00DE7F9B">
        <w:rPr>
          <w:bCs/>
          <w:sz w:val="19"/>
          <w:szCs w:val="19"/>
        </w:rPr>
        <w:t xml:space="preserve"> </w:t>
      </w:r>
      <w:r w:rsidR="00FC142C" w:rsidRPr="00FC142C">
        <w:rPr>
          <w:b w:val="0"/>
          <w:bCs/>
          <w:sz w:val="19"/>
          <w:szCs w:val="19"/>
        </w:rPr>
        <w:t>Atlanta, GA</w:t>
      </w:r>
      <w:r w:rsidR="00767BE9">
        <w:rPr>
          <w:sz w:val="19"/>
          <w:szCs w:val="19"/>
        </w:rPr>
        <w:tab/>
      </w:r>
      <w:r w:rsidR="00767BE9">
        <w:rPr>
          <w:sz w:val="19"/>
          <w:szCs w:val="19"/>
        </w:rPr>
        <w:tab/>
      </w:r>
      <w:r w:rsidR="00767BE9">
        <w:rPr>
          <w:sz w:val="19"/>
          <w:szCs w:val="19"/>
        </w:rPr>
        <w:tab/>
      </w:r>
      <w:r w:rsidR="00767BE9">
        <w:rPr>
          <w:sz w:val="19"/>
          <w:szCs w:val="19"/>
        </w:rPr>
        <w:tab/>
      </w:r>
      <w:r w:rsidR="00631DD9" w:rsidRPr="00183D84">
        <w:rPr>
          <w:b w:val="0"/>
          <w:bCs/>
          <w:szCs w:val="18"/>
        </w:rPr>
        <w:t>Oct 2018 – Aug 2023</w:t>
      </w:r>
    </w:p>
    <w:p w14:paraId="45CD73FA" w14:textId="6A4DFDD1" w:rsidR="00631DD9" w:rsidRPr="00410765" w:rsidRDefault="00AE1921" w:rsidP="00FC142C">
      <w:pPr>
        <w:pStyle w:val="Date"/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Sr. User Researcher, Sr. Manager Consumer Insights</w:t>
      </w:r>
    </w:p>
    <w:p w14:paraId="31218E86" w14:textId="3E456D5A" w:rsidR="007D561A" w:rsidRPr="00FE6F28" w:rsidRDefault="006375DA" w:rsidP="007D561A">
      <w:pPr>
        <w:spacing w:before="60"/>
        <w:rPr>
          <w:rFonts w:ascii="Big Caslon Medium" w:hAnsi="Big Caslon Medium" w:cs="Big Caslon Medium"/>
          <w:sz w:val="19"/>
          <w:szCs w:val="19"/>
        </w:rPr>
      </w:pPr>
      <w:r>
        <w:rPr>
          <w:rFonts w:ascii="Big Caslon Medium" w:hAnsi="Big Caslon Medium" w:cs="Big Caslon Medium"/>
          <w:sz w:val="19"/>
          <w:szCs w:val="19"/>
        </w:rPr>
        <w:t>Managed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 xml:space="preserve"> UX research </w:t>
      </w:r>
      <w:r>
        <w:rPr>
          <w:rFonts w:ascii="Big Caslon Medium" w:hAnsi="Big Caslon Medium" w:cs="Big Caslon Medium"/>
          <w:sz w:val="19"/>
          <w:szCs w:val="19"/>
        </w:rPr>
        <w:t>team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 xml:space="preserve"> serving 400M+ </w:t>
      </w:r>
      <w:r w:rsidR="000B43BE">
        <w:rPr>
          <w:rFonts w:ascii="Big Caslon Medium" w:hAnsi="Big Caslon Medium" w:cs="Big Caslon Medium"/>
          <w:sz w:val="19"/>
          <w:szCs w:val="19"/>
        </w:rPr>
        <w:t xml:space="preserve">consumer 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>users</w:t>
      </w:r>
      <w:r w:rsidR="000B43BE">
        <w:rPr>
          <w:rFonts w:ascii="Big Caslon Medium" w:hAnsi="Big Caslon Medium" w:cs="Big Caslon Medium"/>
          <w:sz w:val="19"/>
          <w:szCs w:val="19"/>
        </w:rPr>
        <w:t xml:space="preserve"> across three brands</w:t>
      </w:r>
      <w:r w:rsidR="003A576E">
        <w:rPr>
          <w:rFonts w:ascii="Big Caslon Medium" w:hAnsi="Big Caslon Medium" w:cs="Big Caslon Medium"/>
          <w:sz w:val="19"/>
          <w:szCs w:val="19"/>
        </w:rPr>
        <w:t xml:space="preserve">; </w:t>
      </w:r>
      <w:r>
        <w:rPr>
          <w:rFonts w:ascii="Big Caslon Medium" w:hAnsi="Big Caslon Medium" w:cs="Big Caslon Medium"/>
          <w:sz w:val="19"/>
          <w:szCs w:val="19"/>
        </w:rPr>
        <w:t>accelerated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 xml:space="preserve"> research maturity, enabling </w:t>
      </w:r>
      <w:r w:rsidR="000B43BE">
        <w:rPr>
          <w:rFonts w:ascii="Big Caslon Medium" w:hAnsi="Big Caslon Medium" w:cs="Big Caslon Medium"/>
          <w:sz w:val="19"/>
          <w:szCs w:val="19"/>
        </w:rPr>
        <w:t xml:space="preserve">agile product 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 xml:space="preserve">teams to </w:t>
      </w:r>
      <w:r>
        <w:rPr>
          <w:rFonts w:ascii="Big Caslon Medium" w:hAnsi="Big Caslon Medium" w:cs="Big Caslon Medium"/>
          <w:sz w:val="19"/>
          <w:szCs w:val="19"/>
        </w:rPr>
        <w:t>turn</w:t>
      </w:r>
      <w:r w:rsidR="007D561A" w:rsidRPr="00FE6F28">
        <w:rPr>
          <w:rFonts w:ascii="Big Caslon Medium" w:hAnsi="Big Caslon Medium" w:cs="Big Caslon Medium"/>
          <w:sz w:val="19"/>
          <w:szCs w:val="19"/>
        </w:rPr>
        <w:t xml:space="preserve"> user signals into actionable strategy.</w:t>
      </w:r>
    </w:p>
    <w:p w14:paraId="1C115056" w14:textId="77777777" w:rsidR="00977AD6" w:rsidRPr="007D561A" w:rsidRDefault="00977AD6" w:rsidP="003A576E">
      <w:pPr>
        <w:spacing w:before="80"/>
        <w:rPr>
          <w:rFonts w:ascii="Big Caslon Medium" w:hAnsi="Big Caslon Medium" w:cs="Big Caslon Medium"/>
          <w:b/>
          <w:bCs/>
          <w:sz w:val="19"/>
          <w:szCs w:val="19"/>
        </w:rPr>
      </w:pPr>
      <w:r w:rsidRPr="007D561A">
        <w:rPr>
          <w:rFonts w:ascii="Big Caslon Medium" w:hAnsi="Big Caslon Medium" w:cs="Big Caslon Medium"/>
          <w:b/>
          <w:bCs/>
          <w:sz w:val="19"/>
          <w:szCs w:val="19"/>
        </w:rPr>
        <w:t>Building scalable research infrastructure</w:t>
      </w:r>
    </w:p>
    <w:p w14:paraId="5B0C55F0" w14:textId="2FDEA854" w:rsidR="003A576E" w:rsidRPr="003A576E" w:rsidRDefault="003A576E" w:rsidP="003A576E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3A576E">
        <w:rPr>
          <w:rFonts w:ascii="Big Caslon Medium" w:hAnsi="Big Caslon Medium" w:cs="Times New Roman (Body CS)"/>
          <w:sz w:val="19"/>
          <w:szCs w:val="19"/>
        </w:rPr>
        <w:t xml:space="preserve">Managed a research team end-to-end — hiring, training, performance reviews, and mentoring programs </w:t>
      </w:r>
      <w:r>
        <w:rPr>
          <w:rFonts w:ascii="Big Caslon Medium" w:hAnsi="Big Caslon Medium" w:cs="Times New Roman (Body CS)"/>
          <w:sz w:val="19"/>
          <w:szCs w:val="19"/>
        </w:rPr>
        <w:t>to</w:t>
      </w:r>
      <w:r w:rsidRPr="003A576E">
        <w:rPr>
          <w:rFonts w:ascii="Big Caslon Medium" w:hAnsi="Big Caslon Medium" w:cs="Times New Roman (Body CS)"/>
          <w:sz w:val="19"/>
          <w:szCs w:val="19"/>
        </w:rPr>
        <w:t xml:space="preserve"> buil</w:t>
      </w:r>
      <w:r>
        <w:rPr>
          <w:rFonts w:ascii="Big Caslon Medium" w:hAnsi="Big Caslon Medium" w:cs="Times New Roman (Body CS)"/>
          <w:sz w:val="19"/>
          <w:szCs w:val="19"/>
        </w:rPr>
        <w:t>d</w:t>
      </w:r>
      <w:r w:rsidRPr="003A576E">
        <w:rPr>
          <w:rFonts w:ascii="Big Caslon Medium" w:hAnsi="Big Caslon Medium" w:cs="Times New Roman (Body CS)"/>
          <w:sz w:val="19"/>
          <w:szCs w:val="19"/>
        </w:rPr>
        <w:t xml:space="preserve"> career paths.</w:t>
      </w:r>
    </w:p>
    <w:p w14:paraId="5F43AF68" w14:textId="205077ED" w:rsidR="00977AD6" w:rsidRDefault="00E2333A" w:rsidP="00977AD6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>Scaled</w:t>
      </w:r>
      <w:r w:rsidR="00977AD6" w:rsidRPr="006E243C">
        <w:rPr>
          <w:rFonts w:ascii="Big Caslon Medium" w:hAnsi="Big Caslon Medium" w:cs="Times New Roman (Body CS)"/>
          <w:sz w:val="19"/>
          <w:szCs w:val="19"/>
        </w:rPr>
        <w:t xml:space="preserve"> a high-velocity research practice supporting multiple product</w:t>
      </w:r>
      <w:r>
        <w:rPr>
          <w:rFonts w:ascii="Big Caslon Medium" w:hAnsi="Big Caslon Medium" w:cs="Times New Roman (Body CS)"/>
          <w:sz w:val="19"/>
          <w:szCs w:val="19"/>
        </w:rPr>
        <w:t>s</w:t>
      </w:r>
      <w:r w:rsidR="00977AD6" w:rsidRPr="006E243C">
        <w:rPr>
          <w:rFonts w:ascii="Big Caslon Medium" w:hAnsi="Big Caslon Medium" w:cs="Times New Roman (Body CS)"/>
          <w:sz w:val="19"/>
          <w:szCs w:val="19"/>
        </w:rPr>
        <w:t xml:space="preserve">, enabling teams to make </w:t>
      </w:r>
      <w:r>
        <w:rPr>
          <w:rFonts w:ascii="Big Caslon Medium" w:hAnsi="Big Caslon Medium" w:cs="Times New Roman (Body CS)"/>
          <w:sz w:val="19"/>
          <w:szCs w:val="19"/>
        </w:rPr>
        <w:t>fast</w:t>
      </w:r>
      <w:r w:rsidR="00977AD6" w:rsidRPr="006E243C">
        <w:rPr>
          <w:rFonts w:ascii="Big Caslon Medium" w:hAnsi="Big Caslon Medium" w:cs="Times New Roman (Body CS)"/>
          <w:sz w:val="19"/>
          <w:szCs w:val="19"/>
        </w:rPr>
        <w:t>, evidence-based decisions.</w:t>
      </w:r>
    </w:p>
    <w:p w14:paraId="0FF742A9" w14:textId="763DA988" w:rsidR="003A576E" w:rsidRPr="008F1E46" w:rsidRDefault="003A576E" w:rsidP="008F1E46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3A576E">
        <w:rPr>
          <w:rFonts w:ascii="Big Caslon Medium" w:hAnsi="Big Caslon Medium" w:cs="Times New Roman (Body CS)"/>
          <w:sz w:val="19"/>
          <w:szCs w:val="19"/>
        </w:rPr>
        <w:t>Built research operations standards (repository, showcases, and intake process) that sustained output quality during peak demand.</w:t>
      </w:r>
    </w:p>
    <w:p w14:paraId="14FB94B8" w14:textId="3389686E" w:rsidR="00977AD6" w:rsidRPr="007D561A" w:rsidRDefault="00993D65" w:rsidP="00977AD6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>Accelerated</w:t>
      </w:r>
      <w:r w:rsidR="00977AD6" w:rsidRPr="007D561A">
        <w:rPr>
          <w:rFonts w:ascii="Big Caslon Medium" w:hAnsi="Big Caslon Medium" w:cs="Times New Roman (Body CS)"/>
          <w:sz w:val="19"/>
          <w:szCs w:val="19"/>
        </w:rPr>
        <w:t xml:space="preserve"> UX practice maturity</w:t>
      </w:r>
      <w:r>
        <w:rPr>
          <w:rFonts w:ascii="Big Caslon Medium" w:hAnsi="Big Caslon Medium" w:cs="Times New Roman (Body CS)"/>
          <w:sz w:val="19"/>
          <w:szCs w:val="19"/>
        </w:rPr>
        <w:t xml:space="preserve"> through </w:t>
      </w:r>
      <w:r w:rsidR="00E2333A">
        <w:rPr>
          <w:rFonts w:ascii="Big Caslon Medium" w:hAnsi="Big Caslon Medium" w:cs="Times New Roman (Body CS)"/>
          <w:sz w:val="19"/>
          <w:szCs w:val="19"/>
        </w:rPr>
        <w:t xml:space="preserve">adoption of user-centered </w:t>
      </w:r>
      <w:r>
        <w:rPr>
          <w:rFonts w:ascii="Big Caslon Medium" w:hAnsi="Big Caslon Medium" w:cs="Times New Roman (Body CS)"/>
          <w:sz w:val="19"/>
          <w:szCs w:val="19"/>
        </w:rPr>
        <w:t>methods</w:t>
      </w:r>
      <w:r w:rsidR="008F1E46">
        <w:rPr>
          <w:rFonts w:ascii="Big Caslon Medium" w:hAnsi="Big Caslon Medium" w:cs="Times New Roman (Body CS)"/>
          <w:sz w:val="19"/>
          <w:szCs w:val="19"/>
        </w:rPr>
        <w:t>; provided concrete tools to put the customer first</w:t>
      </w:r>
      <w:r w:rsidR="00977AD6" w:rsidRPr="007D561A">
        <w:rPr>
          <w:rFonts w:ascii="Big Caslon Medium" w:hAnsi="Big Caslon Medium" w:cs="Times New Roman (Body CS)"/>
          <w:sz w:val="19"/>
          <w:szCs w:val="19"/>
        </w:rPr>
        <w:t>.</w:t>
      </w:r>
    </w:p>
    <w:p w14:paraId="6F657CB9" w14:textId="23724253" w:rsidR="007D561A" w:rsidRPr="007D561A" w:rsidRDefault="007D561A" w:rsidP="003A576E">
      <w:pPr>
        <w:spacing w:before="80"/>
        <w:rPr>
          <w:rFonts w:ascii="Big Caslon Medium" w:hAnsi="Big Caslon Medium" w:cs="Big Caslon Medium"/>
          <w:b/>
          <w:bCs/>
          <w:sz w:val="19"/>
          <w:szCs w:val="19"/>
        </w:rPr>
      </w:pPr>
      <w:r w:rsidRPr="007D561A">
        <w:rPr>
          <w:rFonts w:ascii="Big Caslon Medium" w:hAnsi="Big Caslon Medium" w:cs="Big Caslon Medium"/>
          <w:b/>
          <w:bCs/>
          <w:sz w:val="19"/>
          <w:szCs w:val="19"/>
        </w:rPr>
        <w:t xml:space="preserve">Driving </w:t>
      </w:r>
      <w:r w:rsidR="008A091D">
        <w:rPr>
          <w:rFonts w:ascii="Big Caslon Medium" w:hAnsi="Big Caslon Medium" w:cs="Big Caslon Medium"/>
          <w:b/>
          <w:bCs/>
          <w:sz w:val="19"/>
          <w:szCs w:val="19"/>
        </w:rPr>
        <w:t>product strategy</w:t>
      </w:r>
      <w:r w:rsidRPr="007D561A">
        <w:rPr>
          <w:rFonts w:ascii="Big Caslon Medium" w:hAnsi="Big Caslon Medium" w:cs="Big Caslon Medium"/>
          <w:b/>
          <w:bCs/>
          <w:sz w:val="19"/>
          <w:szCs w:val="19"/>
        </w:rPr>
        <w:t xml:space="preserve"> through research</w:t>
      </w:r>
    </w:p>
    <w:p w14:paraId="2C353228" w14:textId="77777777" w:rsidR="008F1E46" w:rsidRPr="008F1E46" w:rsidRDefault="008F1E46" w:rsidP="008F1E46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8F1E46">
        <w:rPr>
          <w:rFonts w:ascii="Big Caslon Medium" w:hAnsi="Big Caslon Medium" w:cs="Times New Roman (Body CS)"/>
          <w:sz w:val="19"/>
          <w:szCs w:val="19"/>
        </w:rPr>
        <w:t>Led mixed-methods research on weather and well-being that directly informed a major app redesign and an integrated marketing campaign.</w:t>
      </w:r>
    </w:p>
    <w:p w14:paraId="2A8151E0" w14:textId="3D57AE21" w:rsidR="008A091D" w:rsidRDefault="008F1E46" w:rsidP="007D561A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Ran </w:t>
      </w:r>
      <w:r w:rsidR="008A091D">
        <w:rPr>
          <w:rFonts w:ascii="Big Caslon Medium" w:hAnsi="Big Caslon Medium" w:cs="Times New Roman (Body CS)"/>
          <w:sz w:val="19"/>
          <w:szCs w:val="19"/>
        </w:rPr>
        <w:t xml:space="preserve">B2B usability research marking safety thresholds for weather </w:t>
      </w:r>
      <w:r>
        <w:rPr>
          <w:rFonts w:ascii="Big Caslon Medium" w:hAnsi="Big Caslon Medium" w:cs="Times New Roman (Body CS)"/>
          <w:sz w:val="19"/>
          <w:szCs w:val="19"/>
        </w:rPr>
        <w:t>data</w:t>
      </w:r>
      <w:r w:rsidR="008A091D">
        <w:rPr>
          <w:rFonts w:ascii="Big Caslon Medium" w:hAnsi="Big Caslon Medium" w:cs="Times New Roman (Body CS)"/>
          <w:sz w:val="19"/>
          <w:szCs w:val="19"/>
        </w:rPr>
        <w:t xml:space="preserve"> to in-vehicle infotainment systems.</w:t>
      </w:r>
    </w:p>
    <w:p w14:paraId="39C3598C" w14:textId="55F27FDF" w:rsidR="007C5CA8" w:rsidRPr="007C5CA8" w:rsidRDefault="008F1E46" w:rsidP="007C5CA8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Built a </w:t>
      </w:r>
      <w:r w:rsidR="007C5CA8" w:rsidRPr="007C5CA8">
        <w:rPr>
          <w:rFonts w:ascii="Big Caslon Medium" w:hAnsi="Big Caslon Medium" w:cs="Times New Roman (Body CS)"/>
          <w:sz w:val="19"/>
          <w:szCs w:val="19"/>
        </w:rPr>
        <w:t xml:space="preserve">UX metrics </w:t>
      </w:r>
      <w:r>
        <w:rPr>
          <w:rFonts w:ascii="Big Caslon Medium" w:hAnsi="Big Caslon Medium" w:cs="Times New Roman (Body CS)"/>
          <w:sz w:val="19"/>
          <w:szCs w:val="19"/>
        </w:rPr>
        <w:t>program</w:t>
      </w:r>
      <w:r w:rsidR="007C5CA8" w:rsidRPr="007C5CA8">
        <w:rPr>
          <w:rFonts w:ascii="Big Caslon Medium" w:hAnsi="Big Caslon Medium" w:cs="Times New Roman (Body CS)"/>
          <w:sz w:val="19"/>
          <w:szCs w:val="19"/>
        </w:rPr>
        <w:t xml:space="preserve"> that </w:t>
      </w:r>
      <w:r>
        <w:rPr>
          <w:rFonts w:ascii="Big Caslon Medium" w:hAnsi="Big Caslon Medium" w:cs="Times New Roman (Body CS)"/>
          <w:sz w:val="19"/>
          <w:szCs w:val="19"/>
        </w:rPr>
        <w:t>surfaced</w:t>
      </w:r>
      <w:r w:rsidR="007C5CA8" w:rsidRPr="007C5CA8">
        <w:rPr>
          <w:rFonts w:ascii="Big Caslon Medium" w:hAnsi="Big Caslon Medium" w:cs="Times New Roman (Body CS)"/>
          <w:sz w:val="19"/>
          <w:szCs w:val="19"/>
        </w:rPr>
        <w:t xml:space="preserve"> a 7% YoY decline in perceived usability tied to ad density, informing tradeoff discussions between revenue optimization and long-term product health.</w:t>
      </w:r>
    </w:p>
    <w:p w14:paraId="1A703369" w14:textId="0489459B" w:rsidR="008A091D" w:rsidRPr="007D561A" w:rsidRDefault="008A091D" w:rsidP="003A576E">
      <w:pPr>
        <w:spacing w:before="80"/>
        <w:rPr>
          <w:rFonts w:ascii="Big Caslon Medium" w:hAnsi="Big Caslon Medium" w:cs="Big Caslon Medium"/>
          <w:b/>
          <w:bCs/>
          <w:sz w:val="19"/>
          <w:szCs w:val="19"/>
        </w:rPr>
      </w:pPr>
      <w:r w:rsidRPr="007D561A">
        <w:rPr>
          <w:rFonts w:ascii="Big Caslon Medium" w:hAnsi="Big Caslon Medium" w:cs="Big Caslon Medium"/>
          <w:b/>
          <w:bCs/>
          <w:sz w:val="19"/>
          <w:szCs w:val="19"/>
        </w:rPr>
        <w:t>Supporting growth, retention, and strategy</w:t>
      </w:r>
    </w:p>
    <w:p w14:paraId="5D711484" w14:textId="607F7521" w:rsidR="008A091D" w:rsidRPr="007D561A" w:rsidRDefault="008F1E46" w:rsidP="008A091D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>Built</w:t>
      </w:r>
      <w:r w:rsidR="00993D65">
        <w:rPr>
          <w:rFonts w:ascii="Big Caslon Medium" w:hAnsi="Big Caslon Medium" w:cs="Times New Roman (Body CS)"/>
          <w:sz w:val="19"/>
          <w:szCs w:val="19"/>
        </w:rPr>
        <w:t xml:space="preserve"> customer journey maps, s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>ynthesiz</w:t>
      </w:r>
      <w:r w:rsidR="00993D65">
        <w:rPr>
          <w:rFonts w:ascii="Big Caslon Medium" w:hAnsi="Big Caslon Medium" w:cs="Times New Roman (Body CS)"/>
          <w:sz w:val="19"/>
          <w:szCs w:val="19"/>
        </w:rPr>
        <w:t>ing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 xml:space="preserve"> acquisition and churn research </w:t>
      </w:r>
      <w:r>
        <w:rPr>
          <w:rFonts w:ascii="Big Caslon Medium" w:hAnsi="Big Caslon Medium" w:cs="Times New Roman (Body CS)"/>
          <w:sz w:val="19"/>
          <w:szCs w:val="19"/>
        </w:rPr>
        <w:t>to shape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 xml:space="preserve"> first-time user experience improvements.</w:t>
      </w:r>
    </w:p>
    <w:p w14:paraId="562CEFD5" w14:textId="5AC1DF21" w:rsidR="008A091D" w:rsidRPr="007D561A" w:rsidRDefault="008F1E46" w:rsidP="008A091D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>Ran i</w:t>
      </w:r>
      <w:r w:rsidR="00993D65">
        <w:rPr>
          <w:rFonts w:ascii="Big Caslon Medium" w:hAnsi="Big Caslon Medium" w:cs="Times New Roman (Body CS)"/>
          <w:sz w:val="19"/>
          <w:szCs w:val="19"/>
        </w:rPr>
        <w:t xml:space="preserve">terative research </w:t>
      </w:r>
      <w:r>
        <w:rPr>
          <w:rFonts w:ascii="Big Caslon Medium" w:hAnsi="Big Caslon Medium" w:cs="Times New Roman (Body CS)"/>
          <w:sz w:val="19"/>
          <w:szCs w:val="19"/>
        </w:rPr>
        <w:t>on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 xml:space="preserve"> editorial and subscription concepts </w:t>
      </w:r>
      <w:r>
        <w:rPr>
          <w:rFonts w:ascii="Big Caslon Medium" w:hAnsi="Big Caslon Medium" w:cs="Times New Roman (Body CS)"/>
          <w:sz w:val="19"/>
          <w:szCs w:val="19"/>
        </w:rPr>
        <w:t>that le</w:t>
      </w:r>
      <w:r w:rsidR="00F72D10">
        <w:rPr>
          <w:rFonts w:ascii="Big Caslon Medium" w:hAnsi="Big Caslon Medium" w:cs="Times New Roman (Body CS)"/>
          <w:sz w:val="19"/>
          <w:szCs w:val="19"/>
        </w:rPr>
        <w:t>d directly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 xml:space="preserve"> to </w:t>
      </w:r>
      <w:r w:rsidR="00F72D10">
        <w:rPr>
          <w:rFonts w:ascii="Big Caslon Medium" w:hAnsi="Big Caslon Medium" w:cs="Times New Roman (Body CS)"/>
          <w:sz w:val="19"/>
          <w:szCs w:val="19"/>
        </w:rPr>
        <w:t>shipped</w:t>
      </w:r>
      <w:r w:rsidR="008A091D" w:rsidRPr="007D561A">
        <w:rPr>
          <w:rFonts w:ascii="Big Caslon Medium" w:hAnsi="Big Caslon Medium" w:cs="Times New Roman (Body CS)"/>
          <w:sz w:val="19"/>
          <w:szCs w:val="19"/>
        </w:rPr>
        <w:t xml:space="preserve"> product releases.</w:t>
      </w:r>
    </w:p>
    <w:p w14:paraId="14F99D17" w14:textId="0E7A2536" w:rsidR="008A091D" w:rsidRPr="007D561A" w:rsidRDefault="008A091D" w:rsidP="008A091D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7D561A">
        <w:rPr>
          <w:rFonts w:ascii="Big Caslon Medium" w:hAnsi="Big Caslon Medium" w:cs="Times New Roman (Body CS)"/>
          <w:sz w:val="19"/>
          <w:szCs w:val="19"/>
        </w:rPr>
        <w:t xml:space="preserve">Improved subscription purchase flow efficiency by 37% through iterative </w:t>
      </w:r>
      <w:r w:rsidR="00F72D10">
        <w:rPr>
          <w:rFonts w:ascii="Big Caslon Medium" w:hAnsi="Big Caslon Medium" w:cs="Times New Roman (Body CS)"/>
          <w:sz w:val="19"/>
          <w:szCs w:val="19"/>
        </w:rPr>
        <w:t>usability</w:t>
      </w:r>
      <w:r>
        <w:rPr>
          <w:rFonts w:ascii="Big Caslon Medium" w:hAnsi="Big Caslon Medium" w:cs="Times New Roman (Body CS)"/>
          <w:sz w:val="19"/>
          <w:szCs w:val="19"/>
        </w:rPr>
        <w:t xml:space="preserve"> research</w:t>
      </w:r>
      <w:r w:rsidRPr="007D561A">
        <w:rPr>
          <w:rFonts w:ascii="Big Caslon Medium" w:hAnsi="Big Caslon Medium" w:cs="Times New Roman (Body CS)"/>
          <w:sz w:val="19"/>
          <w:szCs w:val="19"/>
        </w:rPr>
        <w:t>.</w:t>
      </w:r>
    </w:p>
    <w:p w14:paraId="470C459C" w14:textId="09E5F617" w:rsidR="008A091D" w:rsidRPr="007D561A" w:rsidRDefault="008A091D" w:rsidP="008A091D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 w:rsidRPr="007D561A">
        <w:rPr>
          <w:rFonts w:ascii="Big Caslon Medium" w:hAnsi="Big Caslon Medium" w:cs="Times New Roman (Body CS)"/>
          <w:sz w:val="19"/>
          <w:szCs w:val="19"/>
        </w:rPr>
        <w:t xml:space="preserve">Contributed to a 26% increase in NPS for a </w:t>
      </w:r>
      <w:r w:rsidR="00F72D10">
        <w:rPr>
          <w:rFonts w:ascii="Big Caslon Medium" w:hAnsi="Big Caslon Medium" w:cs="Times New Roman (Body CS)"/>
          <w:sz w:val="19"/>
          <w:szCs w:val="19"/>
        </w:rPr>
        <w:t>flagship</w:t>
      </w:r>
      <w:r w:rsidRPr="007D561A">
        <w:rPr>
          <w:rFonts w:ascii="Big Caslon Medium" w:hAnsi="Big Caslon Medium" w:cs="Times New Roman (Body CS)"/>
          <w:sz w:val="19"/>
          <w:szCs w:val="19"/>
        </w:rPr>
        <w:t xml:space="preserve"> newsletter through ongoing metrics and experience research.</w:t>
      </w:r>
    </w:p>
    <w:p w14:paraId="15EE781E" w14:textId="77777777" w:rsidR="00977AD6" w:rsidRDefault="00977AD6" w:rsidP="00FC142C">
      <w:pPr>
        <w:spacing w:before="60"/>
        <w:rPr>
          <w:b/>
          <w:bCs/>
          <w:sz w:val="19"/>
          <w:szCs w:val="19"/>
        </w:rPr>
      </w:pPr>
    </w:p>
    <w:p w14:paraId="75813200" w14:textId="71B36F46" w:rsidR="00494EEF" w:rsidRDefault="00CD073B" w:rsidP="00FC142C">
      <w:p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Freelance Consultant</w:t>
      </w:r>
      <w:r w:rsidR="00631DD9" w:rsidRPr="00DE7F9B">
        <w:rPr>
          <w:b/>
          <w:bCs/>
          <w:sz w:val="19"/>
          <w:szCs w:val="19"/>
        </w:rPr>
        <w:t xml:space="preserve">, </w:t>
      </w:r>
      <w:r w:rsidR="00FC142C" w:rsidRPr="00FC142C">
        <w:rPr>
          <w:sz w:val="19"/>
          <w:szCs w:val="19"/>
        </w:rPr>
        <w:t xml:space="preserve">Atlanta, </w:t>
      </w:r>
      <w:r w:rsidR="00631DD9" w:rsidRPr="00FC142C">
        <w:rPr>
          <w:sz w:val="19"/>
          <w:szCs w:val="19"/>
        </w:rPr>
        <w:t>GA</w:t>
      </w:r>
      <w:r w:rsidR="00631DD9" w:rsidRPr="00DE7F9B"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="00767BE9">
        <w:rPr>
          <w:b/>
          <w:bCs/>
          <w:sz w:val="19"/>
          <w:szCs w:val="19"/>
        </w:rPr>
        <w:tab/>
      </w:r>
      <w:r w:rsidR="00631DD9" w:rsidRPr="00183D84">
        <w:rPr>
          <w:szCs w:val="18"/>
        </w:rPr>
        <w:t xml:space="preserve">Feb 2011 – </w:t>
      </w:r>
      <w:r w:rsidR="0091336B">
        <w:rPr>
          <w:szCs w:val="18"/>
        </w:rPr>
        <w:t>Sep 2018</w:t>
      </w:r>
    </w:p>
    <w:p w14:paraId="651A6627" w14:textId="50312453" w:rsidR="00631DD9" w:rsidRPr="00DE7F9B" w:rsidRDefault="00631DD9" w:rsidP="00FC142C">
      <w:pPr>
        <w:spacing w:before="60"/>
        <w:rPr>
          <w:b/>
          <w:bCs/>
          <w:sz w:val="19"/>
          <w:szCs w:val="19"/>
        </w:rPr>
      </w:pPr>
      <w:r w:rsidRPr="00DE7F9B">
        <w:rPr>
          <w:b/>
          <w:bCs/>
          <w:sz w:val="19"/>
          <w:szCs w:val="19"/>
        </w:rPr>
        <w:t xml:space="preserve">UX </w:t>
      </w:r>
      <w:r w:rsidR="00097241">
        <w:rPr>
          <w:b/>
          <w:bCs/>
          <w:sz w:val="19"/>
          <w:szCs w:val="19"/>
        </w:rPr>
        <w:t>Architect</w:t>
      </w:r>
      <w:r w:rsidRPr="00DE7F9B">
        <w:rPr>
          <w:b/>
          <w:bCs/>
          <w:sz w:val="19"/>
          <w:szCs w:val="19"/>
        </w:rPr>
        <w:t xml:space="preserve"> and Researcher</w:t>
      </w:r>
    </w:p>
    <w:p w14:paraId="5E20CC1F" w14:textId="7EE1B06C" w:rsidR="002230BA" w:rsidRPr="00A54DF9" w:rsidRDefault="009F45CA" w:rsidP="002230BA">
      <w:pPr>
        <w:spacing w:after="60"/>
        <w:rPr>
          <w:rFonts w:ascii="Big Caslon Medium" w:hAnsi="Big Caslon Medium" w:cs="Big Caslon Medium"/>
          <w:sz w:val="19"/>
          <w:szCs w:val="19"/>
        </w:rPr>
      </w:pPr>
      <w:r w:rsidRPr="00A54DF9">
        <w:rPr>
          <w:rFonts w:ascii="Big Caslon Medium" w:hAnsi="Big Caslon Medium" w:cs="Big Caslon Medium"/>
          <w:sz w:val="19"/>
          <w:szCs w:val="19"/>
        </w:rPr>
        <w:t xml:space="preserve">Advised enterprise and mission-driven organizations on product strategy, service design, and organizational alignment </w:t>
      </w:r>
      <w:r w:rsidR="00F72D10">
        <w:rPr>
          <w:rFonts w:ascii="Big Caslon Medium" w:hAnsi="Big Caslon Medium" w:cs="Big Caslon Medium"/>
          <w:sz w:val="19"/>
          <w:szCs w:val="19"/>
        </w:rPr>
        <w:t>through</w:t>
      </w:r>
      <w:r w:rsidRPr="00A54DF9">
        <w:rPr>
          <w:rFonts w:ascii="Big Caslon Medium" w:hAnsi="Big Caslon Medium" w:cs="Big Caslon Medium"/>
          <w:sz w:val="19"/>
          <w:szCs w:val="19"/>
        </w:rPr>
        <w:t xml:space="preserve"> periods of growth, transformation, and increasing operational complexity. </w:t>
      </w:r>
    </w:p>
    <w:p w14:paraId="18951B61" w14:textId="5F312EB5" w:rsidR="002077E4" w:rsidRPr="002077E4" w:rsidRDefault="00F97D6E" w:rsidP="002077E4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Delta Airlines: 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>Reduced call processing time for Delta</w:t>
      </w:r>
      <w:r>
        <w:rPr>
          <w:rFonts w:ascii="Big Caslon Medium" w:hAnsi="Big Caslon Medium" w:cs="Times New Roman (Body CS)"/>
          <w:sz w:val="19"/>
          <w:szCs w:val="19"/>
        </w:rPr>
        <w:t>’s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call-center platform by </w:t>
      </w:r>
      <w:r w:rsidR="00F72D10">
        <w:rPr>
          <w:rFonts w:ascii="Big Caslon Medium" w:hAnsi="Big Caslon Medium" w:cs="Times New Roman (Body CS)"/>
          <w:sz w:val="19"/>
          <w:szCs w:val="19"/>
        </w:rPr>
        <w:t>resolving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workflow </w:t>
      </w:r>
      <w:r>
        <w:rPr>
          <w:rFonts w:ascii="Big Caslon Medium" w:hAnsi="Big Caslon Medium" w:cs="Times New Roman (Body CS)"/>
          <w:sz w:val="19"/>
          <w:szCs w:val="19"/>
        </w:rPr>
        <w:t>inefficiencies.</w:t>
      </w:r>
    </w:p>
    <w:p w14:paraId="2B4810D0" w14:textId="5382A360" w:rsidR="002077E4" w:rsidRPr="002077E4" w:rsidRDefault="00F97D6E" w:rsidP="002077E4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proofErr w:type="spellStart"/>
      <w:r>
        <w:rPr>
          <w:rFonts w:ascii="Big Caslon Medium" w:hAnsi="Big Caslon Medium" w:cs="Times New Roman (Body CS)"/>
          <w:sz w:val="19"/>
          <w:szCs w:val="19"/>
        </w:rPr>
        <w:t>InComm</w:t>
      </w:r>
      <w:proofErr w:type="spellEnd"/>
      <w:r>
        <w:rPr>
          <w:rFonts w:ascii="Big Caslon Medium" w:hAnsi="Big Caslon Medium" w:cs="Times New Roman (Body CS)"/>
          <w:sz w:val="19"/>
          <w:szCs w:val="19"/>
        </w:rPr>
        <w:t xml:space="preserve">: </w:t>
      </w:r>
      <w:r w:rsidR="00F72D10">
        <w:rPr>
          <w:rFonts w:ascii="Big Caslon Medium" w:hAnsi="Big Caslon Medium" w:cs="Times New Roman (Body CS)"/>
          <w:sz w:val="19"/>
          <w:szCs w:val="19"/>
        </w:rPr>
        <w:t xml:space="preserve">Led 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>UX</w:t>
      </w:r>
      <w:r w:rsidR="002077E4">
        <w:rPr>
          <w:rFonts w:ascii="Big Caslon Medium" w:hAnsi="Big Caslon Medium" w:cs="Times New Roman (Body CS)"/>
          <w:sz w:val="19"/>
          <w:szCs w:val="19"/>
        </w:rPr>
        <w:t xml:space="preserve"> d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>esign of Web and mobile management of reloadable Visa cards.</w:t>
      </w:r>
    </w:p>
    <w:p w14:paraId="06B9B45D" w14:textId="1E9373AE" w:rsidR="002077E4" w:rsidRPr="002077E4" w:rsidRDefault="00F97D6E" w:rsidP="002077E4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>Exception-ALLY</w:t>
      </w:r>
      <w:r w:rsidR="00F72D10">
        <w:rPr>
          <w:rFonts w:ascii="Big Caslon Medium" w:hAnsi="Big Caslon Medium" w:cs="Times New Roman (Body CS)"/>
          <w:sz w:val="19"/>
          <w:szCs w:val="19"/>
        </w:rPr>
        <w:t xml:space="preserve"> (Y Combinator startup)</w:t>
      </w:r>
      <w:r>
        <w:rPr>
          <w:rFonts w:ascii="Big Caslon Medium" w:hAnsi="Big Caslon Medium" w:cs="Times New Roman (Body CS)"/>
          <w:sz w:val="19"/>
          <w:szCs w:val="19"/>
        </w:rPr>
        <w:t xml:space="preserve">: </w:t>
      </w:r>
      <w:r w:rsidR="00F72D10">
        <w:rPr>
          <w:rFonts w:ascii="Big Caslon Medium" w:hAnsi="Big Caslon Medium" w:cs="Times New Roman (Body CS)"/>
          <w:sz w:val="19"/>
          <w:szCs w:val="19"/>
        </w:rPr>
        <w:t xml:space="preserve">Set 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UX strategy </w:t>
      </w:r>
      <w:r w:rsidR="00F72D10">
        <w:rPr>
          <w:rFonts w:ascii="Big Caslon Medium" w:hAnsi="Big Caslon Medium" w:cs="Times New Roman (Body CS)"/>
          <w:sz w:val="19"/>
          <w:szCs w:val="19"/>
        </w:rPr>
        <w:t>that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</w:t>
      </w:r>
      <w:r>
        <w:rPr>
          <w:rFonts w:ascii="Big Caslon Medium" w:hAnsi="Big Caslon Medium" w:cs="Times New Roman (Body CS)"/>
          <w:sz w:val="19"/>
          <w:szCs w:val="19"/>
        </w:rPr>
        <w:t>clarified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product direction and user value during early-stage growth.</w:t>
      </w:r>
    </w:p>
    <w:p w14:paraId="4991F350" w14:textId="206BFFED" w:rsidR="009449AF" w:rsidRDefault="00F97D6E" w:rsidP="002077E4">
      <w:pPr>
        <w:numPr>
          <w:ilvl w:val="0"/>
          <w:numId w:val="1"/>
        </w:numPr>
        <w:tabs>
          <w:tab w:val="num" w:pos="720"/>
        </w:tabs>
        <w:spacing w:after="40"/>
        <w:ind w:left="346" w:hanging="274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Brookdale Senior Living: </w:t>
      </w:r>
      <w:r w:rsidR="00F72D10">
        <w:rPr>
          <w:rFonts w:ascii="Big Caslon Medium" w:hAnsi="Big Caslon Medium" w:cs="Times New Roman (Body CS)"/>
          <w:sz w:val="19"/>
          <w:szCs w:val="19"/>
        </w:rPr>
        <w:t>Led r</w:t>
      </w:r>
      <w:r>
        <w:rPr>
          <w:rFonts w:ascii="Big Caslon Medium" w:hAnsi="Big Caslon Medium" w:cs="Times New Roman (Body CS)"/>
          <w:sz w:val="19"/>
          <w:szCs w:val="19"/>
        </w:rPr>
        <w:t xml:space="preserve">esearch and service design to 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reduce attrition </w:t>
      </w:r>
      <w:r>
        <w:rPr>
          <w:rFonts w:ascii="Big Caslon Medium" w:hAnsi="Big Caslon Medium" w:cs="Times New Roman (Body CS)"/>
          <w:sz w:val="19"/>
          <w:szCs w:val="19"/>
        </w:rPr>
        <w:t>during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community selection and move-in process</w:t>
      </w:r>
      <w:r>
        <w:rPr>
          <w:rFonts w:ascii="Big Caslon Medium" w:hAnsi="Big Caslon Medium" w:cs="Times New Roman (Body CS)"/>
          <w:sz w:val="19"/>
          <w:szCs w:val="19"/>
        </w:rPr>
        <w:t>.</w:t>
      </w:r>
      <w:r w:rsidR="002077E4" w:rsidRPr="002077E4">
        <w:rPr>
          <w:rFonts w:ascii="Big Caslon Medium" w:hAnsi="Big Caslon Medium" w:cs="Times New Roman (Body CS)"/>
          <w:sz w:val="19"/>
          <w:szCs w:val="19"/>
        </w:rPr>
        <w:t xml:space="preserve"> </w:t>
      </w:r>
    </w:p>
    <w:p w14:paraId="2FF5B531" w14:textId="77777777" w:rsidR="002077E4" w:rsidRPr="009449AF" w:rsidRDefault="002077E4" w:rsidP="002077E4">
      <w:pPr>
        <w:rPr>
          <w:sz w:val="19"/>
          <w:szCs w:val="19"/>
        </w:rPr>
      </w:pPr>
    </w:p>
    <w:p w14:paraId="70445DB8" w14:textId="497CA576" w:rsidR="00097241" w:rsidRDefault="009D0AAF" w:rsidP="005D0BDD">
      <w:pPr>
        <w:spacing w:after="4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>ADDITIONAL UX CAREER EXPERIENCE</w:t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  <w:r w:rsidR="00CE1C8A">
        <w:rPr>
          <w:b/>
          <w:bCs/>
          <w:sz w:val="19"/>
          <w:szCs w:val="19"/>
        </w:rPr>
        <w:tab/>
      </w:r>
    </w:p>
    <w:p w14:paraId="01FBA321" w14:textId="09C79A71" w:rsidR="009D0AAF" w:rsidRPr="009449AF" w:rsidRDefault="00480587" w:rsidP="009D0AAF">
      <w:pPr>
        <w:spacing w:after="4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br/>
      </w:r>
      <w:r w:rsidR="009D0AAF" w:rsidRPr="009449AF">
        <w:rPr>
          <w:b/>
          <w:bCs/>
          <w:sz w:val="19"/>
          <w:szCs w:val="19"/>
        </w:rPr>
        <w:t xml:space="preserve">FISERV, </w:t>
      </w:r>
      <w:r w:rsidR="00CE1C8A">
        <w:rPr>
          <w:sz w:val="19"/>
          <w:szCs w:val="19"/>
        </w:rPr>
        <w:t>Sr. UX Architect</w:t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  <w:r w:rsidR="009D0AAF" w:rsidRPr="009449AF">
        <w:rPr>
          <w:b/>
          <w:bCs/>
          <w:sz w:val="19"/>
          <w:szCs w:val="19"/>
        </w:rPr>
        <w:tab/>
      </w:r>
    </w:p>
    <w:p w14:paraId="019956CA" w14:textId="732FBF37" w:rsidR="009D0AAF" w:rsidRPr="007D561A" w:rsidRDefault="009D0AAF" w:rsidP="009D0AAF">
      <w:pPr>
        <w:rPr>
          <w:rFonts w:ascii="Big Caslon Medium" w:hAnsi="Big Caslon Medium" w:cs="Big Caslon Medium"/>
          <w:spacing w:val="-2"/>
          <w:sz w:val="19"/>
          <w:szCs w:val="19"/>
        </w:rPr>
      </w:pPr>
      <w:r w:rsidRPr="007D561A">
        <w:rPr>
          <w:rFonts w:ascii="Big Caslon Medium" w:hAnsi="Big Caslon Medium" w:cs="Big Caslon Medium"/>
          <w:spacing w:val="-2"/>
          <w:sz w:val="19"/>
          <w:szCs w:val="19"/>
        </w:rPr>
        <w:t xml:space="preserve">Led UX </w:t>
      </w:r>
      <w:r w:rsidR="00CE1C8A">
        <w:rPr>
          <w:rFonts w:ascii="Big Caslon Medium" w:hAnsi="Big Caslon Medium" w:cs="Big Caslon Medium"/>
          <w:spacing w:val="-2"/>
          <w:sz w:val="19"/>
          <w:szCs w:val="19"/>
        </w:rPr>
        <w:t>design an</w:t>
      </w:r>
      <w:r w:rsidRPr="007D561A">
        <w:rPr>
          <w:rFonts w:ascii="Big Caslon Medium" w:hAnsi="Big Caslon Medium" w:cs="Big Caslon Medium"/>
          <w:spacing w:val="-2"/>
          <w:sz w:val="19"/>
          <w:szCs w:val="19"/>
        </w:rPr>
        <w:t>d research for complex financial systems supporting bill-pay users and internal call-center operations</w:t>
      </w:r>
      <w:r w:rsidR="00480587">
        <w:rPr>
          <w:rFonts w:ascii="Big Caslon Medium" w:hAnsi="Big Caslon Medium" w:cs="Big Caslon Medium"/>
          <w:spacing w:val="-2"/>
          <w:sz w:val="19"/>
          <w:szCs w:val="19"/>
        </w:rPr>
        <w:t>, including a 70% improvement in findability for a call-center application, and search usability improvements for Walmart Money Centers payment API.</w:t>
      </w:r>
    </w:p>
    <w:p w14:paraId="0DD9FE71" w14:textId="77777777" w:rsidR="009D0AAF" w:rsidRPr="00670524" w:rsidRDefault="009D0AAF" w:rsidP="009D0AAF">
      <w:pPr>
        <w:rPr>
          <w:rFonts w:ascii="Big Caslon Medium" w:hAnsi="Big Caslon Medium" w:cs="Times New Roman (Body CS)"/>
          <w:sz w:val="19"/>
          <w:szCs w:val="19"/>
        </w:rPr>
      </w:pPr>
    </w:p>
    <w:p w14:paraId="7F02EE11" w14:textId="5A9CA170" w:rsidR="009D0AAF" w:rsidRPr="00670524" w:rsidRDefault="009D0AAF" w:rsidP="009D0AA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CARTOON NETWORK, </w:t>
      </w:r>
      <w:r w:rsidR="00480587">
        <w:rPr>
          <w:sz w:val="19"/>
          <w:szCs w:val="19"/>
        </w:rPr>
        <w:t>UX Architect</w:t>
      </w:r>
      <w:r w:rsidRPr="00670524">
        <w:rPr>
          <w:b/>
          <w:bCs/>
          <w:sz w:val="19"/>
          <w:szCs w:val="19"/>
        </w:rPr>
        <w:tab/>
      </w:r>
      <w:r w:rsidRPr="00670524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</w:p>
    <w:p w14:paraId="6420B737" w14:textId="34F6791F" w:rsidR="009D0AAF" w:rsidRPr="00183D84" w:rsidRDefault="00480587" w:rsidP="00480587">
      <w:pPr>
        <w:spacing w:after="40"/>
        <w:rPr>
          <w:rFonts w:ascii="Big Caslon Medium" w:hAnsi="Big Caslon Medium" w:cs="Times New Roman (Body CS)"/>
          <w:sz w:val="19"/>
          <w:szCs w:val="19"/>
        </w:rPr>
      </w:pPr>
      <w:r>
        <w:rPr>
          <w:rFonts w:ascii="Big Caslon Medium" w:hAnsi="Big Caslon Medium" w:cs="Times New Roman (Body CS)"/>
          <w:sz w:val="19"/>
          <w:szCs w:val="19"/>
        </w:rPr>
        <w:t xml:space="preserve">Designed web account sign-up/management and improved in-game usability for MMOG </w:t>
      </w:r>
      <w:proofErr w:type="spellStart"/>
      <w:r>
        <w:rPr>
          <w:rFonts w:ascii="Big Caslon Medium" w:hAnsi="Big Caslon Medium" w:cs="Times New Roman (Body CS)"/>
          <w:sz w:val="19"/>
          <w:szCs w:val="19"/>
        </w:rPr>
        <w:t>FusionFall</w:t>
      </w:r>
      <w:proofErr w:type="spellEnd"/>
    </w:p>
    <w:p w14:paraId="5621B510" w14:textId="77777777" w:rsidR="009D0AAF" w:rsidRPr="00670524" w:rsidRDefault="009D0AAF" w:rsidP="009D0AAF">
      <w:pPr>
        <w:rPr>
          <w:sz w:val="19"/>
          <w:szCs w:val="19"/>
        </w:rPr>
      </w:pPr>
    </w:p>
    <w:p w14:paraId="662BF8DB" w14:textId="73A99C52" w:rsidR="00480587" w:rsidRDefault="009D0AAF" w:rsidP="00480587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INTERCONTINENTAL HOTELS GROUP</w:t>
      </w:r>
      <w:r w:rsidR="00AC3677">
        <w:rPr>
          <w:b/>
          <w:bCs/>
          <w:sz w:val="19"/>
          <w:szCs w:val="19"/>
        </w:rPr>
        <w:t xml:space="preserve"> (IHG)</w:t>
      </w:r>
      <w:r>
        <w:rPr>
          <w:b/>
          <w:bCs/>
          <w:sz w:val="19"/>
          <w:szCs w:val="19"/>
        </w:rPr>
        <w:t xml:space="preserve">, </w:t>
      </w:r>
      <w:r w:rsidR="00480587">
        <w:rPr>
          <w:sz w:val="19"/>
          <w:szCs w:val="19"/>
        </w:rPr>
        <w:t>UX Architect</w:t>
      </w:r>
    </w:p>
    <w:p w14:paraId="7DDA565D" w14:textId="441EA165" w:rsidR="009D0AAF" w:rsidRDefault="009D0AAF" w:rsidP="009D0AAF">
      <w:pPr>
        <w:rPr>
          <w:rFonts w:ascii="Big Caslon Medium" w:hAnsi="Big Caslon Medium" w:cs="Big Caslon Medium"/>
          <w:spacing w:val="-2"/>
          <w:sz w:val="19"/>
          <w:szCs w:val="19"/>
        </w:rPr>
      </w:pPr>
      <w:r w:rsidRPr="002B238D">
        <w:rPr>
          <w:rFonts w:ascii="Big Caslon Medium" w:hAnsi="Big Caslon Medium" w:cs="Big Caslon Medium"/>
          <w:spacing w:val="-2"/>
          <w:sz w:val="19"/>
          <w:szCs w:val="19"/>
        </w:rPr>
        <w:t xml:space="preserve">Led UX strategy and design for complex global reservation platforms </w:t>
      </w:r>
      <w:r>
        <w:rPr>
          <w:rFonts w:ascii="Big Caslon Medium" w:hAnsi="Big Caslon Medium" w:cs="Big Caslon Medium"/>
          <w:spacing w:val="-2"/>
          <w:sz w:val="19"/>
          <w:szCs w:val="19"/>
        </w:rPr>
        <w:t>for</w:t>
      </w:r>
      <w:r w:rsidRPr="002B238D">
        <w:rPr>
          <w:rFonts w:ascii="Big Caslon Medium" w:hAnsi="Big Caslon Medium" w:cs="Big Caslon Medium"/>
          <w:spacing w:val="-2"/>
          <w:sz w:val="19"/>
          <w:szCs w:val="19"/>
        </w:rPr>
        <w:t xml:space="preserve"> multiple brands, languages, and international markets</w:t>
      </w:r>
      <w:r w:rsidR="00480587">
        <w:rPr>
          <w:rFonts w:ascii="Big Caslon Medium" w:hAnsi="Big Caslon Medium" w:cs="Big Caslon Medium"/>
          <w:spacing w:val="-2"/>
          <w:sz w:val="19"/>
          <w:szCs w:val="19"/>
        </w:rPr>
        <w:t>, improving booking conversion through usability testing and A/B testing</w:t>
      </w:r>
      <w:r w:rsidRPr="002B238D">
        <w:rPr>
          <w:rFonts w:ascii="Big Caslon Medium" w:hAnsi="Big Caslon Medium" w:cs="Big Caslon Medium"/>
          <w:spacing w:val="-2"/>
          <w:sz w:val="19"/>
          <w:szCs w:val="19"/>
        </w:rPr>
        <w:t>.</w:t>
      </w:r>
    </w:p>
    <w:p w14:paraId="50FBB87D" w14:textId="77777777" w:rsidR="009D0AAF" w:rsidRPr="00670524" w:rsidRDefault="009D0AAF" w:rsidP="009D0AAF">
      <w:pPr>
        <w:rPr>
          <w:sz w:val="19"/>
          <w:szCs w:val="19"/>
        </w:rPr>
      </w:pPr>
    </w:p>
    <w:p w14:paraId="63E1841A" w14:textId="72F54A7B" w:rsidR="009D0AAF" w:rsidRPr="00670524" w:rsidRDefault="009D0AAF" w:rsidP="009D0AAF">
      <w:pP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IBM INTERACTIVE DESIGN STUDIOS, </w:t>
      </w:r>
      <w:r w:rsidR="00480587">
        <w:rPr>
          <w:sz w:val="19"/>
          <w:szCs w:val="19"/>
        </w:rPr>
        <w:t>Sr. Information Architect</w:t>
      </w:r>
    </w:p>
    <w:p w14:paraId="0CBC64CC" w14:textId="0D5D47AD" w:rsidR="009D0AAF" w:rsidRDefault="00480587" w:rsidP="005D0BDD">
      <w:pPr>
        <w:spacing w:after="40"/>
        <w:rPr>
          <w:rFonts w:ascii="Big Caslon Medium" w:hAnsi="Big Caslon Medium" w:cs="Big Caslon Medium"/>
          <w:spacing w:val="4"/>
          <w:sz w:val="19"/>
          <w:szCs w:val="19"/>
        </w:rPr>
      </w:pPr>
      <w:r>
        <w:rPr>
          <w:rFonts w:ascii="Big Caslon Medium" w:hAnsi="Big Caslon Medium" w:cs="Big Caslon Medium"/>
          <w:spacing w:val="4"/>
          <w:sz w:val="19"/>
          <w:szCs w:val="19"/>
        </w:rPr>
        <w:t xml:space="preserve">UX strategy and design for enterprise digital transformation initiatives for Fortune 500 clients </w:t>
      </w:r>
      <w:r w:rsidR="00F34368">
        <w:rPr>
          <w:rFonts w:ascii="Big Caslon Medium" w:hAnsi="Big Caslon Medium" w:cs="Big Caslon Medium"/>
          <w:spacing w:val="4"/>
          <w:sz w:val="19"/>
          <w:szCs w:val="19"/>
        </w:rPr>
        <w:t>across finance,</w:t>
      </w:r>
      <w:r w:rsidR="00CD073B">
        <w:rPr>
          <w:rFonts w:ascii="Big Caslon Medium" w:hAnsi="Big Caslon Medium" w:cs="Big Caslon Medium"/>
          <w:spacing w:val="4"/>
          <w:sz w:val="19"/>
          <w:szCs w:val="19"/>
        </w:rPr>
        <w:t xml:space="preserve"> government,</w:t>
      </w:r>
      <w:r w:rsidR="00F34368">
        <w:rPr>
          <w:rFonts w:ascii="Big Caslon Medium" w:hAnsi="Big Caslon Medium" w:cs="Big Caslon Medium"/>
          <w:spacing w:val="4"/>
          <w:sz w:val="19"/>
          <w:szCs w:val="19"/>
        </w:rPr>
        <w:t xml:space="preserve"> transportation, publishing, entertainment, and hospitality including Prudential Financial, Ryder Logistics, PwC, and Harrah’s. </w:t>
      </w:r>
    </w:p>
    <w:p w14:paraId="7AEABE60" w14:textId="77777777" w:rsidR="00CD073B" w:rsidRDefault="00CD073B" w:rsidP="005D0BDD">
      <w:pPr>
        <w:spacing w:after="40"/>
        <w:rPr>
          <w:rFonts w:ascii="Big Caslon Medium" w:hAnsi="Big Caslon Medium" w:cs="Big Caslon Medium"/>
          <w:spacing w:val="4"/>
          <w:sz w:val="19"/>
          <w:szCs w:val="19"/>
        </w:rPr>
      </w:pPr>
    </w:p>
    <w:p w14:paraId="16080480" w14:textId="195F509C" w:rsidR="00CD073B" w:rsidRPr="00F34368" w:rsidRDefault="00CD073B" w:rsidP="005D0BDD">
      <w:pPr>
        <w:spacing w:after="40"/>
        <w:rPr>
          <w:rFonts w:ascii="Big Caslon Medium" w:hAnsi="Big Caslon Medium" w:cs="Big Caslon Medium"/>
          <w:spacing w:val="4"/>
          <w:sz w:val="19"/>
          <w:szCs w:val="19"/>
        </w:rPr>
      </w:pPr>
      <w:r w:rsidRPr="00CD073B">
        <w:rPr>
          <w:b/>
          <w:bCs/>
          <w:sz w:val="19"/>
          <w:szCs w:val="19"/>
        </w:rPr>
        <w:t xml:space="preserve">STILL CURRENT DESIGN, </w:t>
      </w:r>
      <w:r w:rsidRPr="00CD073B">
        <w:rPr>
          <w:sz w:val="19"/>
          <w:szCs w:val="19"/>
        </w:rPr>
        <w:t>Multimedia Artist</w:t>
      </w:r>
    </w:p>
    <w:p w14:paraId="193C5121" w14:textId="05E28BE4" w:rsidR="009D0AAF" w:rsidRPr="00CD073B" w:rsidRDefault="00CD073B" w:rsidP="005D0BDD">
      <w:pPr>
        <w:spacing w:after="40"/>
        <w:rPr>
          <w:rFonts w:ascii="Big Caslon Medium" w:hAnsi="Big Caslon Medium" w:cs="Big Caslon Medium"/>
          <w:spacing w:val="4"/>
          <w:sz w:val="19"/>
          <w:szCs w:val="19"/>
        </w:rPr>
      </w:pPr>
      <w:r w:rsidRPr="00CD073B">
        <w:rPr>
          <w:rFonts w:ascii="Big Caslon Medium" w:hAnsi="Big Caslon Medium" w:cs="Big Caslon Medium"/>
          <w:spacing w:val="4"/>
          <w:sz w:val="19"/>
          <w:szCs w:val="19"/>
        </w:rPr>
        <w:t xml:space="preserve">Interface design and interaction design for multimedia clients in the energy sector. </w:t>
      </w:r>
    </w:p>
    <w:p w14:paraId="18927DAC" w14:textId="4CDEFE28" w:rsidR="006B6B21" w:rsidRPr="006B6B21" w:rsidRDefault="00F34368" w:rsidP="006B6B21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r>
        <w:rPr>
          <w:color w:val="1A0989"/>
          <w:sz w:val="21"/>
          <w:szCs w:val="21"/>
        </w:rPr>
        <w:t xml:space="preserve">ACADEMIC CAREER </w:t>
      </w:r>
    </w:p>
    <w:p w14:paraId="58EF6D57" w14:textId="6FC5573C" w:rsidR="006B6B21" w:rsidRDefault="006B6B21" w:rsidP="006B6B21">
      <w:p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GEORGIA STATE UNIVERSITY</w:t>
      </w:r>
      <w:r w:rsidRPr="00DE7F9B">
        <w:rPr>
          <w:b/>
          <w:bCs/>
          <w:sz w:val="19"/>
          <w:szCs w:val="19"/>
        </w:rPr>
        <w:t xml:space="preserve">, </w:t>
      </w:r>
      <w:r w:rsidRPr="00971D56">
        <w:rPr>
          <w:sz w:val="19"/>
          <w:szCs w:val="19"/>
        </w:rPr>
        <w:t>Atlanta, GA</w:t>
      </w:r>
      <w:r w:rsidRPr="00DE7F9B"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>
        <w:rPr>
          <w:b/>
          <w:bCs/>
          <w:sz w:val="19"/>
          <w:szCs w:val="19"/>
        </w:rPr>
        <w:tab/>
      </w:r>
      <w:r w:rsidR="00414CC4">
        <w:rPr>
          <w:b/>
          <w:bCs/>
          <w:sz w:val="19"/>
          <w:szCs w:val="19"/>
        </w:rPr>
        <w:tab/>
      </w:r>
      <w:r w:rsidRPr="00183D84">
        <w:rPr>
          <w:szCs w:val="18"/>
        </w:rPr>
        <w:t xml:space="preserve">Jan 2018 – </w:t>
      </w:r>
      <w:r w:rsidR="00241306">
        <w:rPr>
          <w:szCs w:val="18"/>
        </w:rPr>
        <w:t>Apr 2025</w:t>
      </w:r>
    </w:p>
    <w:p w14:paraId="744290AC" w14:textId="77777777" w:rsidR="006B6B21" w:rsidRPr="00DE7F9B" w:rsidRDefault="006B6B21" w:rsidP="006B6B21">
      <w:pPr>
        <w:spacing w:before="6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Part-time </w:t>
      </w:r>
      <w:r w:rsidRPr="00DE7F9B">
        <w:rPr>
          <w:b/>
          <w:bCs/>
          <w:sz w:val="19"/>
          <w:szCs w:val="19"/>
        </w:rPr>
        <w:t>Instructor</w:t>
      </w:r>
      <w:r w:rsidRPr="00410765">
        <w:rPr>
          <w:b/>
          <w:bCs/>
          <w:sz w:val="19"/>
          <w:szCs w:val="19"/>
        </w:rPr>
        <w:t>, Dept of Computer Science</w:t>
      </w:r>
    </w:p>
    <w:p w14:paraId="4B98E399" w14:textId="215B893A" w:rsidR="00BE6BBE" w:rsidRPr="00A54DF9" w:rsidRDefault="00CD073B" w:rsidP="00A54DF9">
      <w:pPr>
        <w:spacing w:after="60"/>
        <w:rPr>
          <w:rFonts w:ascii="Big Caslon Medium" w:hAnsi="Big Caslon Medium" w:cs="Big Caslon Medium"/>
          <w:sz w:val="19"/>
          <w:szCs w:val="19"/>
        </w:rPr>
      </w:pPr>
      <w:r>
        <w:rPr>
          <w:rFonts w:ascii="Big Caslon Medium" w:hAnsi="Big Caslon Medium" w:cs="Big Caslon Medium"/>
          <w:sz w:val="19"/>
          <w:szCs w:val="19"/>
        </w:rPr>
        <w:t>As a side-gig and skills-building opportunity, I d</w:t>
      </w:r>
      <w:r w:rsidR="00816C31" w:rsidRPr="00816C31">
        <w:rPr>
          <w:rFonts w:ascii="Big Caslon Medium" w:hAnsi="Big Caslon Medium" w:cs="Big Caslon Medium"/>
          <w:sz w:val="19"/>
          <w:szCs w:val="19"/>
        </w:rPr>
        <w:t>eveloped and taught</w:t>
      </w:r>
      <w:r w:rsidR="003E2AAE">
        <w:rPr>
          <w:rFonts w:ascii="Big Caslon Medium" w:hAnsi="Big Caslon Medium" w:cs="Big Caslon Medium"/>
          <w:sz w:val="19"/>
          <w:szCs w:val="19"/>
        </w:rPr>
        <w:t xml:space="preserve"> Human-Computer Interaction, a</w:t>
      </w:r>
      <w:r w:rsidR="00816C31" w:rsidRPr="00816C31">
        <w:rPr>
          <w:rFonts w:ascii="Big Caslon Medium" w:hAnsi="Big Caslon Medium" w:cs="Big Caslon Medium"/>
          <w:sz w:val="19"/>
          <w:szCs w:val="19"/>
        </w:rPr>
        <w:t xml:space="preserve"> human-centered research and design curriculum, coaching students in research planning, synthesis, ideation, project development process, stakeholder communication, and evidence-based decision making.</w:t>
      </w:r>
    </w:p>
    <w:p w14:paraId="0BF7CF91" w14:textId="2A15FE2B" w:rsidR="006B6B21" w:rsidRDefault="00000000" w:rsidP="006B6B21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sdt>
        <w:sdtPr>
          <w:rPr>
            <w:color w:val="1A0989"/>
            <w:sz w:val="21"/>
            <w:szCs w:val="21"/>
          </w:rPr>
          <w:id w:val="940176357"/>
          <w:placeholder>
            <w:docPart w:val="0F903D00D419C843BB45DF4A94A9CB3C"/>
          </w:placeholder>
          <w:temporary/>
          <w:showingPlcHdr/>
          <w15:appearance w15:val="hidden"/>
        </w:sdtPr>
        <w:sdtContent>
          <w:r w:rsidR="006B6B21" w:rsidRPr="00971D56">
            <w:rPr>
              <w:color w:val="1A0989"/>
              <w:sz w:val="21"/>
              <w:szCs w:val="21"/>
            </w:rPr>
            <w:t>EDUCATION</w:t>
          </w:r>
        </w:sdtContent>
      </w:sdt>
    </w:p>
    <w:p w14:paraId="2DEF7CAF" w14:textId="357E283A" w:rsidR="004555E1" w:rsidRDefault="006978F2" w:rsidP="00A123CB">
      <w:pPr>
        <w:pStyle w:val="Heading4"/>
        <w:rPr>
          <w:bCs/>
          <w:sz w:val="19"/>
          <w:szCs w:val="19"/>
        </w:rPr>
      </w:pPr>
      <w:r w:rsidRPr="00CB1FC5">
        <w:rPr>
          <w:rFonts w:hint="cs"/>
          <w:bCs/>
          <w:sz w:val="19"/>
          <w:szCs w:val="19"/>
        </w:rPr>
        <w:t xml:space="preserve">Master of Computer Science, </w:t>
      </w:r>
      <w:r w:rsidR="004555E1">
        <w:rPr>
          <w:bCs/>
          <w:sz w:val="19"/>
          <w:szCs w:val="19"/>
        </w:rPr>
        <w:t>Human-Computer Interaction</w:t>
      </w:r>
    </w:p>
    <w:p w14:paraId="38271DEA" w14:textId="7C58B7A6" w:rsidR="00FA5A5B" w:rsidRDefault="00CB1FC5" w:rsidP="00A54DF9">
      <w:pPr>
        <w:spacing w:after="60"/>
        <w:rPr>
          <w:rFonts w:ascii="Big Caslon Medium" w:hAnsi="Big Caslon Medium" w:cs="Big Caslon Medium"/>
          <w:b/>
          <w:bCs/>
          <w:spacing w:val="4"/>
          <w:sz w:val="19"/>
          <w:szCs w:val="19"/>
        </w:rPr>
      </w:pPr>
      <w:r w:rsidRPr="00A54DF9">
        <w:rPr>
          <w:rFonts w:ascii="Big Caslon Medium" w:hAnsi="Big Caslon Medium" w:cs="Big Caslon Medium"/>
          <w:sz w:val="19"/>
          <w:szCs w:val="19"/>
        </w:rPr>
        <w:t>Georgia Institute of Technology, Atlanta, GA</w:t>
      </w:r>
      <w:r w:rsidRPr="00A54DF9">
        <w:rPr>
          <w:rFonts w:ascii="Big Caslon Medium" w:hAnsi="Big Caslon Medium" w:cs="Big Caslon Medium"/>
          <w:sz w:val="19"/>
          <w:szCs w:val="19"/>
        </w:rPr>
        <w:tab/>
      </w:r>
      <w:r w:rsidRPr="00A54DF9">
        <w:rPr>
          <w:rFonts w:ascii="Big Caslon Medium" w:hAnsi="Big Caslon Medium" w:cs="Big Caslon Medium"/>
          <w:sz w:val="19"/>
          <w:szCs w:val="19"/>
        </w:rPr>
        <w:tab/>
      </w:r>
      <w:r w:rsidR="005942E7">
        <w:rPr>
          <w:rFonts w:ascii="Big Caslon Medium" w:hAnsi="Big Caslon Medium" w:cs="Big Caslon Medium"/>
          <w:bCs/>
          <w:spacing w:val="4"/>
          <w:sz w:val="19"/>
          <w:szCs w:val="19"/>
        </w:rPr>
        <w:tab/>
      </w:r>
      <w:r w:rsidR="005942E7">
        <w:rPr>
          <w:rFonts w:ascii="Big Caslon Medium" w:hAnsi="Big Caslon Medium" w:cs="Big Caslon Medium"/>
          <w:bCs/>
          <w:spacing w:val="4"/>
          <w:sz w:val="19"/>
          <w:szCs w:val="19"/>
        </w:rPr>
        <w:tab/>
      </w:r>
    </w:p>
    <w:p w14:paraId="0C2EA4E2" w14:textId="77777777" w:rsidR="004029E9" w:rsidRDefault="004029E9" w:rsidP="004029E9"/>
    <w:p w14:paraId="3ECB0182" w14:textId="25512894" w:rsidR="004029E9" w:rsidRDefault="004029E9" w:rsidP="004029E9">
      <w:pPr>
        <w:rPr>
          <w:b/>
          <w:bCs/>
          <w:sz w:val="19"/>
          <w:szCs w:val="19"/>
        </w:rPr>
      </w:pPr>
      <w:r w:rsidRPr="004029E9">
        <w:rPr>
          <w:rFonts w:hint="cs"/>
          <w:b/>
          <w:bCs/>
          <w:sz w:val="19"/>
          <w:szCs w:val="19"/>
        </w:rPr>
        <w:t xml:space="preserve">Bachelor of </w:t>
      </w:r>
      <w:r w:rsidRPr="004029E9">
        <w:rPr>
          <w:b/>
          <w:bCs/>
          <w:sz w:val="19"/>
          <w:szCs w:val="19"/>
        </w:rPr>
        <w:t xml:space="preserve">Arts, </w:t>
      </w:r>
      <w:r w:rsidRPr="004029E9">
        <w:rPr>
          <w:rFonts w:hint="cs"/>
          <w:b/>
          <w:bCs/>
          <w:sz w:val="19"/>
          <w:szCs w:val="19"/>
        </w:rPr>
        <w:t>Fine Arts</w:t>
      </w:r>
    </w:p>
    <w:p w14:paraId="08FD014B" w14:textId="1D9C746F" w:rsidR="004029E9" w:rsidRPr="00CD073B" w:rsidRDefault="004555E1" w:rsidP="00CD073B">
      <w:pPr>
        <w:spacing w:after="60"/>
        <w:rPr>
          <w:rFonts w:ascii="Big Caslon Medium" w:hAnsi="Big Caslon Medium" w:cs="Big Caslon Medium"/>
          <w:sz w:val="19"/>
          <w:szCs w:val="19"/>
        </w:rPr>
      </w:pPr>
      <w:r w:rsidRPr="00A54DF9">
        <w:rPr>
          <w:rFonts w:ascii="Big Caslon Medium" w:hAnsi="Big Caslon Medium" w:cs="Big Caslon Medium"/>
          <w:sz w:val="19"/>
          <w:szCs w:val="19"/>
        </w:rPr>
        <w:t>Additional studies in Computer Graphics</w:t>
      </w:r>
      <w:r w:rsidR="00957E95">
        <w:rPr>
          <w:rFonts w:ascii="Big Caslon Medium" w:hAnsi="Big Caslon Medium" w:cs="Big Caslon Medium"/>
          <w:sz w:val="19"/>
          <w:szCs w:val="19"/>
        </w:rPr>
        <w:br/>
      </w:r>
      <w:r w:rsidR="004029E9" w:rsidRPr="00CD073B">
        <w:rPr>
          <w:rFonts w:ascii="Big Caslon Medium" w:hAnsi="Big Caslon Medium" w:cs="Big Caslon Medium"/>
          <w:sz w:val="19"/>
          <w:szCs w:val="19"/>
        </w:rPr>
        <w:t>University of Tennessee, Knoxville, TN</w:t>
      </w:r>
    </w:p>
    <w:p w14:paraId="3E2E89AD" w14:textId="1D936B70" w:rsidR="00B6383C" w:rsidRDefault="00B6383C" w:rsidP="00857FBB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r>
        <w:rPr>
          <w:color w:val="1A0989"/>
          <w:sz w:val="21"/>
          <w:szCs w:val="21"/>
        </w:rPr>
        <w:t>PUBLICATIONS</w:t>
      </w:r>
    </w:p>
    <w:p w14:paraId="0CD47D1C" w14:textId="11372A73" w:rsidR="00B6383C" w:rsidRPr="00B6383C" w:rsidRDefault="00B6383C" w:rsidP="00B6383C">
      <w:pPr>
        <w:pStyle w:val="Date"/>
        <w:spacing w:before="20" w:after="20"/>
        <w:rPr>
          <w:rFonts w:ascii="Big Caslon Medium" w:hAnsi="Big Caslon Medium" w:cs="Big Caslon Medium"/>
          <w:spacing w:val="-2"/>
          <w:sz w:val="19"/>
          <w:szCs w:val="19"/>
        </w:rPr>
      </w:pPr>
      <w:r w:rsidRPr="00B6383C">
        <w:rPr>
          <w:rFonts w:ascii="Big Caslon Medium" w:hAnsi="Big Caslon Medium" w:cs="Big Caslon Medium"/>
          <w:spacing w:val="-2"/>
          <w:sz w:val="19"/>
          <w:szCs w:val="19"/>
        </w:rPr>
        <w:t xml:space="preserve">McKillop MM, </w:t>
      </w:r>
      <w:proofErr w:type="spellStart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VanHouten</w:t>
      </w:r>
      <w:proofErr w:type="spellEnd"/>
      <w:r w:rsidRPr="00B6383C">
        <w:rPr>
          <w:rFonts w:ascii="Big Caslon Medium" w:hAnsi="Big Caslon Medium" w:cs="Big Caslon Medium"/>
          <w:spacing w:val="-2"/>
          <w:sz w:val="19"/>
          <w:szCs w:val="19"/>
        </w:rPr>
        <w:t xml:space="preserve"> C, Bales C, Felix W, </w:t>
      </w:r>
      <w:proofErr w:type="spellStart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Hekmat</w:t>
      </w:r>
      <w:proofErr w:type="spellEnd"/>
      <w:r w:rsidRPr="00B6383C">
        <w:rPr>
          <w:rFonts w:ascii="Big Caslon Medium" w:hAnsi="Big Caslon Medium" w:cs="Big Caslon Medium"/>
          <w:spacing w:val="-2"/>
          <w:sz w:val="19"/>
          <w:szCs w:val="19"/>
        </w:rPr>
        <w:t xml:space="preserve"> R, Purcell Jackson G. Assessing and addressing COVID-19 information needs via a weather application. JAMIA Open. 2022;5(1</w:t>
      </w:r>
      <w:proofErr w:type="gramStart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):ooac</w:t>
      </w:r>
      <w:proofErr w:type="gramEnd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016. Published 2022 Mar 26. doi:10.1093/</w:t>
      </w:r>
      <w:proofErr w:type="spellStart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jamiaopen</w:t>
      </w:r>
      <w:proofErr w:type="spellEnd"/>
      <w:r w:rsidRPr="00B6383C">
        <w:rPr>
          <w:rFonts w:ascii="Big Caslon Medium" w:hAnsi="Big Caslon Medium" w:cs="Big Caslon Medium"/>
          <w:spacing w:val="-2"/>
          <w:sz w:val="19"/>
          <w:szCs w:val="19"/>
        </w:rPr>
        <w:t>/ooac016</w:t>
      </w:r>
    </w:p>
    <w:p w14:paraId="3595CF0D" w14:textId="6D680391" w:rsidR="00B6383C" w:rsidRDefault="00B6383C" w:rsidP="00857FBB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r>
        <w:rPr>
          <w:color w:val="1A0989"/>
          <w:sz w:val="21"/>
          <w:szCs w:val="21"/>
        </w:rPr>
        <w:t>CERTIFICATIONS</w:t>
      </w:r>
    </w:p>
    <w:p w14:paraId="08B19FDF" w14:textId="03D34EFE" w:rsidR="00B6383C" w:rsidRPr="0040233A" w:rsidRDefault="0040233A" w:rsidP="0040233A">
      <w:pPr>
        <w:pStyle w:val="ListParagraph"/>
        <w:numPr>
          <w:ilvl w:val="0"/>
          <w:numId w:val="19"/>
        </w:numPr>
        <w:rPr>
          <w:rFonts w:ascii="Big Caslon Medium" w:hAnsi="Big Caslon Medium" w:cs="Big Caslon Medium"/>
          <w:spacing w:val="-2"/>
          <w:sz w:val="19"/>
          <w:szCs w:val="19"/>
        </w:rPr>
      </w:pPr>
      <w:r w:rsidRPr="0040233A">
        <w:rPr>
          <w:rFonts w:ascii="Big Caslon Medium" w:hAnsi="Big Caslon Medium" w:cs="Big Caslon Medium"/>
          <w:spacing w:val="-2"/>
          <w:sz w:val="19"/>
          <w:szCs w:val="19"/>
        </w:rPr>
        <w:t xml:space="preserve">Enterprise Designing Thinking Practitioner. IBM. </w:t>
      </w:r>
      <w:proofErr w:type="gramStart"/>
      <w:r w:rsidRPr="0040233A">
        <w:rPr>
          <w:rFonts w:ascii="Big Caslon Medium" w:hAnsi="Big Caslon Medium" w:cs="Big Caslon Medium"/>
          <w:spacing w:val="-2"/>
          <w:sz w:val="19"/>
          <w:szCs w:val="19"/>
        </w:rPr>
        <w:t>Aug,</w:t>
      </w:r>
      <w:proofErr w:type="gramEnd"/>
      <w:r w:rsidRPr="0040233A">
        <w:rPr>
          <w:rFonts w:ascii="Big Caslon Medium" w:hAnsi="Big Caslon Medium" w:cs="Big Caslon Medium"/>
          <w:spacing w:val="-2"/>
          <w:sz w:val="19"/>
          <w:szCs w:val="19"/>
        </w:rPr>
        <w:t xml:space="preserve"> 2019</w:t>
      </w:r>
    </w:p>
    <w:p w14:paraId="3B85EFD7" w14:textId="4FDFD278" w:rsidR="0040233A" w:rsidRPr="0040233A" w:rsidRDefault="0040233A" w:rsidP="0040233A">
      <w:pPr>
        <w:pStyle w:val="ListParagraph"/>
        <w:numPr>
          <w:ilvl w:val="0"/>
          <w:numId w:val="19"/>
        </w:numPr>
        <w:rPr>
          <w:rFonts w:ascii="Big Caslon Medium" w:hAnsi="Big Caslon Medium" w:cs="Big Caslon Medium"/>
          <w:spacing w:val="-2"/>
          <w:sz w:val="19"/>
          <w:szCs w:val="19"/>
        </w:rPr>
      </w:pPr>
      <w:r w:rsidRPr="0040233A">
        <w:rPr>
          <w:rFonts w:ascii="Big Caslon Medium" w:hAnsi="Big Caslon Medium" w:cs="Big Caslon Medium"/>
          <w:spacing w:val="-2"/>
          <w:sz w:val="19"/>
          <w:szCs w:val="19"/>
        </w:rPr>
        <w:t>IBM Agile Explorer. IBM. Aug 2019</w:t>
      </w:r>
    </w:p>
    <w:p w14:paraId="7C6772DA" w14:textId="22E13AB4" w:rsidR="00631DD9" w:rsidRPr="00971D56" w:rsidRDefault="00000000" w:rsidP="00857FBB">
      <w:pPr>
        <w:pStyle w:val="Heading4"/>
        <w:spacing w:before="320" w:after="120"/>
        <w:jc w:val="center"/>
        <w:rPr>
          <w:color w:val="1A0989"/>
          <w:sz w:val="21"/>
          <w:szCs w:val="21"/>
        </w:rPr>
      </w:pPr>
      <w:sdt>
        <w:sdtPr>
          <w:rPr>
            <w:color w:val="1A0989"/>
            <w:sz w:val="21"/>
            <w:szCs w:val="21"/>
          </w:rPr>
          <w:id w:val="1046645076"/>
          <w:placeholder>
            <w:docPart w:val="0A584E796EF50547B042D5DEBA9AEF20"/>
          </w:placeholder>
          <w:temporary/>
          <w:showingPlcHdr/>
          <w15:appearance w15:val="hidden"/>
        </w:sdtPr>
        <w:sdtContent>
          <w:r w:rsidR="00631DD9" w:rsidRPr="00971D56">
            <w:rPr>
              <w:color w:val="1A0989"/>
              <w:sz w:val="21"/>
              <w:szCs w:val="21"/>
            </w:rPr>
            <w:t>SKILLS</w:t>
          </w:r>
        </w:sdtContent>
      </w:sdt>
      <w:r w:rsidR="006978F2" w:rsidRPr="00971D56">
        <w:rPr>
          <w:color w:val="1A0989"/>
          <w:sz w:val="21"/>
          <w:szCs w:val="21"/>
        </w:rPr>
        <w:t xml:space="preserve"> &amp; </w:t>
      </w:r>
      <w:r w:rsidR="00971D56" w:rsidRPr="00971D56">
        <w:rPr>
          <w:color w:val="1A0989"/>
          <w:sz w:val="21"/>
          <w:szCs w:val="21"/>
        </w:rPr>
        <w:t>TOOLS</w:t>
      </w:r>
    </w:p>
    <w:p w14:paraId="160B9BEE" w14:textId="38B5C31D" w:rsidR="00FA5A5B" w:rsidRDefault="00FA5A5B" w:rsidP="00FA5A5B">
      <w:pPr>
        <w:spacing w:after="60"/>
        <w:rPr>
          <w:rFonts w:ascii="Big Caslon Medium" w:hAnsi="Big Caslon Medium" w:cs="Big Caslon Medium"/>
          <w:szCs w:val="18"/>
        </w:rPr>
      </w:pPr>
      <w:r w:rsidRPr="00FA5A5B">
        <w:rPr>
          <w:rFonts w:ascii="Big Caslon Medium" w:hAnsi="Big Caslon Medium" w:cs="Big Caslon Medium"/>
          <w:b/>
          <w:bCs/>
          <w:szCs w:val="18"/>
        </w:rPr>
        <w:t>Skills</w:t>
      </w:r>
      <w:r w:rsidR="000439F1">
        <w:rPr>
          <w:rFonts w:ascii="Big Caslon Medium" w:hAnsi="Big Caslon Medium" w:cs="Big Caslon Medium"/>
          <w:b/>
          <w:bCs/>
          <w:szCs w:val="18"/>
        </w:rPr>
        <w:t xml:space="preserve"> (Research)</w:t>
      </w:r>
      <w:r w:rsidRPr="00FA5A5B">
        <w:rPr>
          <w:rFonts w:ascii="Big Caslon Medium" w:hAnsi="Big Caslon Medium" w:cs="Big Caslon Medium"/>
          <w:b/>
          <w:bCs/>
          <w:szCs w:val="18"/>
        </w:rPr>
        <w:t xml:space="preserve">: </w:t>
      </w:r>
      <w:r w:rsidR="00571B5F" w:rsidRPr="00670524">
        <w:rPr>
          <w:rFonts w:ascii="Big Caslon Medium" w:hAnsi="Big Caslon Medium" w:cs="Big Caslon Medium"/>
          <w:szCs w:val="18"/>
        </w:rPr>
        <w:t xml:space="preserve">User Research, </w:t>
      </w:r>
      <w:r w:rsidR="00A05200">
        <w:rPr>
          <w:rFonts w:ascii="Big Caslon Medium" w:hAnsi="Big Caslon Medium" w:cs="Big Caslon Medium"/>
          <w:szCs w:val="18"/>
        </w:rPr>
        <w:t xml:space="preserve">Heuristic Evaluation, </w:t>
      </w:r>
      <w:r w:rsidR="00571B5F" w:rsidRPr="00670524">
        <w:rPr>
          <w:rFonts w:ascii="Big Caslon Medium" w:hAnsi="Big Caslon Medium" w:cs="Big Caslon Medium"/>
          <w:szCs w:val="18"/>
        </w:rPr>
        <w:t>Usability</w:t>
      </w:r>
      <w:r w:rsidR="00571B5F">
        <w:rPr>
          <w:rFonts w:ascii="Big Caslon Medium" w:hAnsi="Big Caslon Medium" w:cs="Big Caslon Medium"/>
          <w:szCs w:val="18"/>
        </w:rPr>
        <w:t xml:space="preserve">, </w:t>
      </w:r>
      <w:r w:rsidR="00571B5F" w:rsidRPr="00670524">
        <w:rPr>
          <w:rFonts w:ascii="Big Caslon Medium" w:hAnsi="Big Caslon Medium" w:cs="Big Caslon Medium"/>
          <w:szCs w:val="18"/>
        </w:rPr>
        <w:t>Qualitative</w:t>
      </w:r>
      <w:r w:rsidR="00571B5F">
        <w:rPr>
          <w:rFonts w:ascii="Big Caslon Medium" w:hAnsi="Big Caslon Medium" w:cs="Big Caslon Medium"/>
          <w:szCs w:val="18"/>
        </w:rPr>
        <w:t>/Quantitative</w:t>
      </w:r>
      <w:r w:rsidR="00571B5F" w:rsidRPr="00670524">
        <w:rPr>
          <w:rFonts w:ascii="Big Caslon Medium" w:hAnsi="Big Caslon Medium" w:cs="Big Caslon Medium"/>
          <w:szCs w:val="18"/>
        </w:rPr>
        <w:t>, Research Design</w:t>
      </w:r>
      <w:r w:rsidR="00571B5F">
        <w:rPr>
          <w:rFonts w:ascii="Big Caslon Medium" w:hAnsi="Big Caslon Medium" w:cs="Big Caslon Medium"/>
          <w:szCs w:val="18"/>
        </w:rPr>
        <w:t xml:space="preserve">, </w:t>
      </w:r>
      <w:r w:rsidR="00571B5F" w:rsidRPr="00670524">
        <w:rPr>
          <w:rFonts w:ascii="Big Caslon Medium" w:hAnsi="Big Caslon Medium" w:cs="Big Caslon Medium"/>
          <w:szCs w:val="18"/>
        </w:rPr>
        <w:t>Remote</w:t>
      </w:r>
      <w:r w:rsidR="00571B5F">
        <w:rPr>
          <w:rFonts w:ascii="Big Caslon Medium" w:hAnsi="Big Caslon Medium" w:cs="Big Caslon Medium"/>
          <w:szCs w:val="18"/>
        </w:rPr>
        <w:t xml:space="preserve">-moderated or unmoderated, </w:t>
      </w:r>
      <w:r w:rsidR="00571B5F" w:rsidRPr="00670524">
        <w:rPr>
          <w:rFonts w:ascii="Big Caslon Medium" w:hAnsi="Big Caslon Medium" w:cs="Big Caslon Medium"/>
          <w:szCs w:val="18"/>
        </w:rPr>
        <w:t xml:space="preserve">Mixed methods, Moderation, SUS, NPS, </w:t>
      </w:r>
      <w:proofErr w:type="gramStart"/>
      <w:r w:rsidR="00571B5F" w:rsidRPr="00670524">
        <w:rPr>
          <w:rFonts w:ascii="Big Caslon Medium" w:hAnsi="Big Caslon Medium" w:cs="Big Caslon Medium"/>
          <w:szCs w:val="18"/>
        </w:rPr>
        <w:t xml:space="preserve">CSAT </w:t>
      </w:r>
      <w:r w:rsidR="00571B5F">
        <w:rPr>
          <w:rFonts w:ascii="Big Caslon Medium" w:hAnsi="Big Caslon Medium" w:cs="Big Caslon Medium"/>
          <w:szCs w:val="18"/>
        </w:rPr>
        <w:t>,</w:t>
      </w:r>
      <w:proofErr w:type="gramEnd"/>
      <w:r w:rsidR="00571B5F">
        <w:rPr>
          <w:rFonts w:ascii="Big Caslon Medium" w:hAnsi="Big Caslon Medium" w:cs="Big Caslon Medium"/>
          <w:szCs w:val="18"/>
        </w:rPr>
        <w:t xml:space="preserve"> </w:t>
      </w:r>
      <w:r w:rsidR="00571B5F" w:rsidRPr="00670524">
        <w:rPr>
          <w:rFonts w:ascii="Big Caslon Medium" w:hAnsi="Big Caslon Medium" w:cs="Big Caslon Medium"/>
          <w:szCs w:val="18"/>
        </w:rPr>
        <w:t xml:space="preserve">RITE Method, </w:t>
      </w:r>
      <w:r w:rsidR="00571B5F">
        <w:rPr>
          <w:rFonts w:ascii="Big Caslon Medium" w:hAnsi="Big Caslon Medium" w:cs="Big Caslon Medium"/>
          <w:szCs w:val="18"/>
        </w:rPr>
        <w:t>Surveys, Third-party data</w:t>
      </w:r>
      <w:r w:rsidR="00571B5F" w:rsidRPr="00670524">
        <w:rPr>
          <w:rFonts w:ascii="Big Caslon Medium" w:hAnsi="Big Caslon Medium" w:cs="Big Caslon Medium"/>
          <w:szCs w:val="18"/>
        </w:rPr>
        <w:t xml:space="preserve">, </w:t>
      </w:r>
      <w:r w:rsidR="00571B5F">
        <w:rPr>
          <w:rFonts w:ascii="Big Caslon Medium" w:hAnsi="Big Caslon Medium" w:cs="Big Caslon Medium"/>
          <w:szCs w:val="18"/>
        </w:rPr>
        <w:t>Usage metrics</w:t>
      </w:r>
      <w:r w:rsidR="006978F2">
        <w:t xml:space="preserve">, </w:t>
      </w:r>
      <w:proofErr w:type="spellStart"/>
      <w:r w:rsidR="006130DD">
        <w:rPr>
          <w:rFonts w:ascii="Big Caslon Medium" w:hAnsi="Big Caslon Medium" w:cs="Big Caslon Medium"/>
          <w:szCs w:val="18"/>
        </w:rPr>
        <w:t>GenAI</w:t>
      </w:r>
      <w:proofErr w:type="spellEnd"/>
      <w:r w:rsidR="006130DD">
        <w:rPr>
          <w:rFonts w:ascii="Big Caslon Medium" w:hAnsi="Big Caslon Medium" w:cs="Big Caslon Medium"/>
          <w:szCs w:val="18"/>
        </w:rPr>
        <w:t xml:space="preserve"> for Research</w:t>
      </w:r>
    </w:p>
    <w:p w14:paraId="78B664D3" w14:textId="3087EFAA" w:rsidR="000439F1" w:rsidRDefault="000439F1" w:rsidP="00FA5A5B">
      <w:pPr>
        <w:spacing w:after="60"/>
        <w:rPr>
          <w:rFonts w:ascii="Big Caslon Medium" w:hAnsi="Big Caslon Medium" w:cs="Big Caslon Medium"/>
          <w:szCs w:val="18"/>
        </w:rPr>
      </w:pPr>
      <w:r w:rsidRPr="00493ABD">
        <w:rPr>
          <w:rFonts w:ascii="Big Caslon Medium" w:hAnsi="Big Caslon Medium" w:cs="Big Caslon Medium"/>
          <w:b/>
          <w:bCs/>
          <w:szCs w:val="18"/>
        </w:rPr>
        <w:t>Skills (</w:t>
      </w:r>
      <w:r w:rsidR="00493ABD" w:rsidRPr="00493ABD">
        <w:rPr>
          <w:rFonts w:ascii="Big Caslon Medium" w:hAnsi="Big Caslon Medium" w:cs="Big Caslon Medium"/>
          <w:b/>
          <w:bCs/>
          <w:szCs w:val="18"/>
        </w:rPr>
        <w:t>Strategy &amp; Other):</w:t>
      </w:r>
      <w:r w:rsidR="00493ABD">
        <w:rPr>
          <w:rFonts w:ascii="Big Caslon Medium" w:hAnsi="Big Caslon Medium" w:cs="Big Caslon Medium"/>
          <w:szCs w:val="18"/>
        </w:rPr>
        <w:t xml:space="preserve"> </w:t>
      </w:r>
      <w:r w:rsidR="00493ABD" w:rsidRPr="00670524">
        <w:rPr>
          <w:rFonts w:ascii="Big Caslon Medium" w:hAnsi="Big Caslon Medium" w:cs="Big Caslon Medium"/>
          <w:szCs w:val="18"/>
        </w:rPr>
        <w:t>UX Strategy, UX Design</w:t>
      </w:r>
      <w:r w:rsidR="00493ABD">
        <w:rPr>
          <w:rFonts w:ascii="Big Caslon Medium" w:hAnsi="Big Caslon Medium" w:cs="Big Caslon Medium"/>
          <w:szCs w:val="18"/>
        </w:rPr>
        <w:t xml:space="preserve">, </w:t>
      </w:r>
      <w:r w:rsidR="00493ABD" w:rsidRPr="00670524">
        <w:rPr>
          <w:rFonts w:ascii="Big Caslon Medium" w:hAnsi="Big Caslon Medium" w:cs="Big Caslon Medium"/>
          <w:szCs w:val="18"/>
        </w:rPr>
        <w:t>Design Thinking, Interaction Design</w:t>
      </w:r>
      <w:r w:rsidR="00493ABD">
        <w:rPr>
          <w:rFonts w:ascii="Big Caslon Medium" w:hAnsi="Big Caslon Medium" w:cs="Big Caslon Medium"/>
          <w:szCs w:val="18"/>
        </w:rPr>
        <w:t xml:space="preserve">, </w:t>
      </w:r>
      <w:r w:rsidR="00493ABD" w:rsidRPr="00670524">
        <w:rPr>
          <w:rFonts w:ascii="Big Caslon Medium" w:hAnsi="Big Caslon Medium" w:cs="Big Caslon Medium"/>
          <w:szCs w:val="18"/>
        </w:rPr>
        <w:t>Prototyping, Journey Mapping</w:t>
      </w:r>
      <w:r w:rsidR="00493ABD">
        <w:rPr>
          <w:rFonts w:ascii="Big Caslon Medium" w:hAnsi="Big Caslon Medium" w:cs="Big Caslon Medium"/>
          <w:szCs w:val="18"/>
        </w:rPr>
        <w:t xml:space="preserve">, </w:t>
      </w:r>
      <w:r w:rsidR="00493ABD" w:rsidRPr="00670524">
        <w:rPr>
          <w:rFonts w:ascii="Big Caslon Medium" w:hAnsi="Big Caslon Medium" w:cs="Big Caslon Medium"/>
          <w:szCs w:val="18"/>
        </w:rPr>
        <w:t xml:space="preserve">Innovation, </w:t>
      </w:r>
      <w:r w:rsidR="00493ABD">
        <w:rPr>
          <w:rFonts w:ascii="Big Caslon Medium" w:hAnsi="Big Caslon Medium" w:cs="Big Caslon Medium"/>
          <w:szCs w:val="18"/>
        </w:rPr>
        <w:t>Communications &amp; Storytelling,</w:t>
      </w:r>
      <w:r w:rsidR="00493ABD" w:rsidRPr="00493ABD">
        <w:rPr>
          <w:rFonts w:ascii="Big Caslon Medium" w:hAnsi="Big Caslon Medium" w:cs="Big Caslon Medium"/>
          <w:szCs w:val="18"/>
        </w:rPr>
        <w:t xml:space="preserve"> </w:t>
      </w:r>
      <w:r w:rsidR="00493ABD">
        <w:rPr>
          <w:rFonts w:ascii="Big Caslon Medium" w:hAnsi="Big Caslon Medium" w:cs="Big Caslon Medium"/>
          <w:szCs w:val="18"/>
        </w:rPr>
        <w:t>Emerging Tech, Vibe Coding</w:t>
      </w:r>
    </w:p>
    <w:p w14:paraId="7620971E" w14:textId="0276ABDB" w:rsidR="000439F1" w:rsidRPr="000439F1" w:rsidRDefault="000439F1" w:rsidP="00FA5A5B">
      <w:pPr>
        <w:spacing w:after="60"/>
        <w:rPr>
          <w:rFonts w:ascii="Big Caslon Medium" w:hAnsi="Big Caslon Medium" w:cs="Big Caslon Medium"/>
          <w:szCs w:val="18"/>
        </w:rPr>
      </w:pPr>
      <w:r w:rsidRPr="000439F1">
        <w:rPr>
          <w:rFonts w:ascii="Big Caslon Medium" w:hAnsi="Big Caslon Medium" w:cs="Big Caslon Medium"/>
          <w:b/>
          <w:bCs/>
          <w:szCs w:val="18"/>
        </w:rPr>
        <w:t>Skills (Leadership):</w:t>
      </w:r>
      <w:r>
        <w:rPr>
          <w:rFonts w:ascii="Big Caslon Medium" w:hAnsi="Big Caslon Medium" w:cs="Big Caslon Medium"/>
          <w:szCs w:val="18"/>
        </w:rPr>
        <w:t xml:space="preserve"> </w:t>
      </w:r>
      <w:r w:rsidRPr="00670524">
        <w:rPr>
          <w:rFonts w:ascii="Big Caslon Medium" w:hAnsi="Big Caslon Medium" w:cs="Big Caslon Medium"/>
          <w:szCs w:val="18"/>
        </w:rPr>
        <w:t>People Manager,</w:t>
      </w:r>
      <w:r w:rsidRPr="000439F1">
        <w:rPr>
          <w:rFonts w:ascii="Big Caslon Medium" w:hAnsi="Big Caslon Medium" w:cs="Big Caslon Medium"/>
          <w:szCs w:val="18"/>
        </w:rPr>
        <w:t xml:space="preserve"> </w:t>
      </w:r>
      <w:r w:rsidRPr="00670524">
        <w:rPr>
          <w:rFonts w:ascii="Big Caslon Medium" w:hAnsi="Big Caslon Medium" w:cs="Big Caslon Medium"/>
          <w:szCs w:val="18"/>
        </w:rPr>
        <w:t>Practice Building</w:t>
      </w:r>
      <w:r>
        <w:rPr>
          <w:rFonts w:ascii="Big Caslon Medium" w:hAnsi="Big Caslon Medium" w:cs="Big Caslon Medium"/>
          <w:szCs w:val="18"/>
        </w:rPr>
        <w:t xml:space="preserve">, </w:t>
      </w:r>
      <w:r w:rsidRPr="00670524">
        <w:rPr>
          <w:rFonts w:ascii="Big Caslon Medium" w:hAnsi="Big Caslon Medium" w:cs="Big Caslon Medium"/>
          <w:szCs w:val="18"/>
        </w:rPr>
        <w:t>Team Leader, Mentoring &amp; Coaching</w:t>
      </w:r>
      <w:r>
        <w:rPr>
          <w:rFonts w:ascii="Big Caslon Medium" w:hAnsi="Big Caslon Medium" w:cs="Big Caslon Medium"/>
          <w:szCs w:val="18"/>
        </w:rPr>
        <w:t>,</w:t>
      </w:r>
      <w:r w:rsidRPr="000439F1">
        <w:rPr>
          <w:rFonts w:ascii="Big Caslon Medium" w:hAnsi="Big Caslon Medium" w:cs="Big Caslon Medium"/>
          <w:szCs w:val="18"/>
        </w:rPr>
        <w:t xml:space="preserve"> </w:t>
      </w:r>
      <w:r w:rsidRPr="00670524">
        <w:rPr>
          <w:rFonts w:ascii="Big Caslon Medium" w:hAnsi="Big Caslon Medium" w:cs="Big Caslon Medium"/>
          <w:szCs w:val="18"/>
        </w:rPr>
        <w:t>Budget &amp; Planning</w:t>
      </w:r>
      <w:r>
        <w:rPr>
          <w:rFonts w:ascii="Big Caslon Medium" w:hAnsi="Big Caslon Medium" w:cs="Big Caslon Medium"/>
          <w:szCs w:val="18"/>
        </w:rPr>
        <w:t xml:space="preserve">, </w:t>
      </w:r>
      <w:r w:rsidRPr="00670524">
        <w:rPr>
          <w:rFonts w:ascii="Big Caslon Medium" w:hAnsi="Big Caslon Medium" w:cs="Big Caslon Medium"/>
          <w:szCs w:val="18"/>
        </w:rPr>
        <w:t>Teaching, Vendor Management</w:t>
      </w:r>
      <w:r>
        <w:rPr>
          <w:rFonts w:ascii="Big Caslon Medium" w:hAnsi="Big Caslon Medium" w:cs="Big Caslon Medium"/>
          <w:szCs w:val="18"/>
        </w:rPr>
        <w:t xml:space="preserve">, Stakeholder </w:t>
      </w:r>
      <w:r w:rsidR="0077276A">
        <w:rPr>
          <w:rFonts w:ascii="Big Caslon Medium" w:hAnsi="Big Caslon Medium" w:cs="Big Caslon Medium"/>
          <w:szCs w:val="18"/>
        </w:rPr>
        <w:t>Alignment</w:t>
      </w:r>
    </w:p>
    <w:p w14:paraId="339B100E" w14:textId="3D6DF7D7" w:rsidR="00FA5A5B" w:rsidRDefault="00FA5A5B" w:rsidP="00FA5A5B">
      <w:pPr>
        <w:spacing w:after="60"/>
        <w:rPr>
          <w:rFonts w:ascii="Big Caslon Medium" w:hAnsi="Big Caslon Medium" w:cs="Big Caslon Medium"/>
          <w:szCs w:val="18"/>
        </w:rPr>
      </w:pPr>
      <w:r w:rsidRPr="00FA5A5B">
        <w:rPr>
          <w:rFonts w:ascii="Big Caslon Medium" w:hAnsi="Big Caslon Medium" w:cs="Big Caslon Medium"/>
          <w:b/>
          <w:bCs/>
          <w:szCs w:val="18"/>
        </w:rPr>
        <w:t>Industries:</w:t>
      </w:r>
      <w:r w:rsidR="005B640B">
        <w:rPr>
          <w:rFonts w:ascii="Big Caslon Medium" w:hAnsi="Big Caslon Medium" w:cs="Big Caslon Medium"/>
          <w:b/>
          <w:bCs/>
          <w:szCs w:val="18"/>
        </w:rPr>
        <w:t xml:space="preserve"> </w:t>
      </w:r>
      <w:r w:rsidR="00631DD9" w:rsidRPr="00670524">
        <w:rPr>
          <w:rFonts w:ascii="Big Caslon Medium" w:hAnsi="Big Caslon Medium" w:cs="Big Caslon Medium"/>
          <w:szCs w:val="18"/>
        </w:rPr>
        <w:t>Financial, Transportation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631DD9" w:rsidRPr="00670524">
        <w:rPr>
          <w:rFonts w:ascii="Big Caslon Medium" w:hAnsi="Big Caslon Medium" w:cs="Big Caslon Medium"/>
          <w:szCs w:val="18"/>
        </w:rPr>
        <w:t>Hospitality, Government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631DD9" w:rsidRPr="00670524">
        <w:rPr>
          <w:rFonts w:ascii="Big Caslon Medium" w:hAnsi="Big Caslon Medium" w:cs="Big Caslon Medium"/>
          <w:szCs w:val="18"/>
        </w:rPr>
        <w:t>Entertainment</w:t>
      </w:r>
      <w:r w:rsidR="0077276A">
        <w:rPr>
          <w:rFonts w:ascii="Big Caslon Medium" w:hAnsi="Big Caslon Medium" w:cs="Big Caslon Medium"/>
          <w:szCs w:val="18"/>
        </w:rPr>
        <w:t xml:space="preserve"> &amp; Media</w:t>
      </w:r>
      <w:r w:rsidR="00631DD9" w:rsidRPr="00670524">
        <w:rPr>
          <w:rFonts w:ascii="Big Caslon Medium" w:hAnsi="Big Caslon Medium" w:cs="Big Caslon Medium"/>
          <w:szCs w:val="18"/>
        </w:rPr>
        <w:t>, eCommerce, Telecomm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631DD9" w:rsidRPr="00670524">
        <w:rPr>
          <w:rFonts w:ascii="Big Caslon Medium" w:hAnsi="Big Caslon Medium" w:cs="Big Caslon Medium"/>
          <w:szCs w:val="18"/>
        </w:rPr>
        <w:t xml:space="preserve">SaaS, </w:t>
      </w:r>
      <w:r w:rsidRPr="00670524">
        <w:rPr>
          <w:rFonts w:ascii="Big Caslon Medium" w:hAnsi="Big Caslon Medium" w:cs="Big Caslon Medium"/>
          <w:szCs w:val="18"/>
        </w:rPr>
        <w:t>Privacy Complianc</w:t>
      </w:r>
      <w:r>
        <w:rPr>
          <w:rFonts w:ascii="Big Caslon Medium" w:hAnsi="Big Caslon Medium" w:cs="Big Caslon Medium"/>
          <w:szCs w:val="18"/>
        </w:rPr>
        <w:t>e</w:t>
      </w:r>
    </w:p>
    <w:p w14:paraId="1E7CA065" w14:textId="3EC9CE5E" w:rsidR="006D7FC3" w:rsidRPr="00947D0A" w:rsidRDefault="00FA5A5B" w:rsidP="00FE33D6">
      <w:pPr>
        <w:spacing w:after="60"/>
        <w:rPr>
          <w:rFonts w:ascii="Big Caslon Medium" w:hAnsi="Big Caslon Medium" w:cs="Big Caslon Medium"/>
          <w:szCs w:val="18"/>
        </w:rPr>
      </w:pPr>
      <w:r w:rsidRPr="00FA5A5B">
        <w:rPr>
          <w:rFonts w:ascii="Big Caslon Medium" w:hAnsi="Big Caslon Medium" w:cs="Big Caslon Medium"/>
          <w:b/>
          <w:bCs/>
          <w:szCs w:val="18"/>
        </w:rPr>
        <w:t>Tools:</w:t>
      </w:r>
      <w:r>
        <w:rPr>
          <w:rFonts w:ascii="Big Caslon Medium" w:hAnsi="Big Caslon Medium" w:cs="Big Caslon Medium"/>
          <w:szCs w:val="18"/>
        </w:rPr>
        <w:t xml:space="preserve"> </w:t>
      </w:r>
      <w:proofErr w:type="spellStart"/>
      <w:r w:rsidR="00631DD9" w:rsidRPr="00670524">
        <w:rPr>
          <w:rFonts w:ascii="Big Caslon Medium" w:hAnsi="Big Caslon Medium" w:cs="Big Caslon Medium"/>
          <w:szCs w:val="18"/>
        </w:rPr>
        <w:t>Alchemer</w:t>
      </w:r>
      <w:proofErr w:type="spellEnd"/>
      <w:r w:rsidR="00631DD9" w:rsidRPr="00670524">
        <w:rPr>
          <w:rFonts w:ascii="Big Caslon Medium" w:hAnsi="Big Caslon Medium" w:cs="Big Caslon Medium"/>
          <w:szCs w:val="18"/>
        </w:rPr>
        <w:t xml:space="preserve">, </w:t>
      </w:r>
      <w:proofErr w:type="spellStart"/>
      <w:r w:rsidR="00631DD9" w:rsidRPr="00670524">
        <w:rPr>
          <w:rFonts w:ascii="Big Caslon Medium" w:hAnsi="Big Caslon Medium" w:cs="Big Caslon Medium"/>
          <w:szCs w:val="18"/>
        </w:rPr>
        <w:t>UserZoom</w:t>
      </w:r>
      <w:proofErr w:type="spellEnd"/>
      <w:r w:rsidR="00631DD9" w:rsidRPr="00670524">
        <w:rPr>
          <w:rFonts w:ascii="Big Caslon Medium" w:hAnsi="Big Caslon Medium" w:cs="Big Caslon Medium"/>
          <w:szCs w:val="18"/>
        </w:rPr>
        <w:t>, SPSS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631DD9" w:rsidRPr="00670524">
        <w:rPr>
          <w:rFonts w:ascii="Big Caslon Medium" w:hAnsi="Big Caslon Medium" w:cs="Big Caslon Medium"/>
          <w:szCs w:val="18"/>
        </w:rPr>
        <w:t xml:space="preserve">Mural, </w:t>
      </w:r>
      <w:proofErr w:type="spellStart"/>
      <w:r w:rsidR="00631DD9" w:rsidRPr="00670524">
        <w:rPr>
          <w:rFonts w:ascii="Big Caslon Medium" w:hAnsi="Big Caslon Medium" w:cs="Big Caslon Medium"/>
          <w:szCs w:val="18"/>
        </w:rPr>
        <w:t>UserTesting</w:t>
      </w:r>
      <w:proofErr w:type="spellEnd"/>
      <w:r w:rsidR="00631DD9" w:rsidRPr="00670524">
        <w:rPr>
          <w:rFonts w:ascii="Big Caslon Medium" w:hAnsi="Big Caslon Medium" w:cs="Big Caslon Medium"/>
          <w:szCs w:val="18"/>
        </w:rPr>
        <w:t>, Qualtrics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631DD9" w:rsidRPr="00670524">
        <w:rPr>
          <w:rFonts w:ascii="Big Caslon Medium" w:hAnsi="Big Caslon Medium" w:cs="Big Caslon Medium"/>
          <w:szCs w:val="18"/>
        </w:rPr>
        <w:t xml:space="preserve">Figma, Mural, </w:t>
      </w:r>
      <w:r w:rsidR="00712161">
        <w:rPr>
          <w:rFonts w:ascii="Big Caslon Medium" w:hAnsi="Big Caslon Medium" w:cs="Big Caslon Medium"/>
          <w:szCs w:val="18"/>
        </w:rPr>
        <w:t xml:space="preserve">InDesign, </w:t>
      </w:r>
      <w:r w:rsidR="00631DD9" w:rsidRPr="00670524">
        <w:rPr>
          <w:rFonts w:ascii="Big Caslon Medium" w:hAnsi="Big Caslon Medium" w:cs="Big Caslon Medium"/>
          <w:szCs w:val="18"/>
        </w:rPr>
        <w:t xml:space="preserve">ChatGPT, </w:t>
      </w:r>
      <w:r w:rsidR="00571B5F">
        <w:rPr>
          <w:rFonts w:ascii="Big Caslon Medium" w:hAnsi="Big Caslon Medium" w:cs="Big Caslon Medium"/>
          <w:szCs w:val="18"/>
        </w:rPr>
        <w:t xml:space="preserve">Gemini, </w:t>
      </w:r>
      <w:r w:rsidR="00631DD9" w:rsidRPr="00670524">
        <w:rPr>
          <w:rFonts w:ascii="Big Caslon Medium" w:hAnsi="Big Caslon Medium" w:cs="Big Caslon Medium"/>
          <w:szCs w:val="18"/>
        </w:rPr>
        <w:t>Midjourney</w:t>
      </w:r>
      <w:r w:rsidR="00631DD9">
        <w:rPr>
          <w:rFonts w:ascii="Big Caslon Medium" w:hAnsi="Big Caslon Medium" w:cs="Big Caslon Medium"/>
          <w:szCs w:val="18"/>
        </w:rPr>
        <w:t xml:space="preserve">, </w:t>
      </w:r>
      <w:r w:rsidR="00571B5F">
        <w:rPr>
          <w:rFonts w:ascii="Big Caslon Medium" w:hAnsi="Big Caslon Medium" w:cs="Big Caslon Medium"/>
          <w:szCs w:val="18"/>
        </w:rPr>
        <w:t xml:space="preserve">Trello, </w:t>
      </w:r>
      <w:r w:rsidR="00631DD9" w:rsidRPr="00670524">
        <w:rPr>
          <w:rFonts w:ascii="Big Caslon Medium" w:hAnsi="Big Caslon Medium" w:cs="Big Caslon Medium"/>
          <w:szCs w:val="18"/>
        </w:rPr>
        <w:t xml:space="preserve">Slack, Jira, </w:t>
      </w:r>
      <w:r w:rsidR="00AA7432">
        <w:rPr>
          <w:rFonts w:ascii="Big Caslon Medium" w:hAnsi="Big Caslon Medium" w:cs="Big Caslon Medium"/>
          <w:szCs w:val="18"/>
        </w:rPr>
        <w:t>Adobe Suite, Microsoft 365,</w:t>
      </w:r>
      <w:r w:rsidR="00AA7432" w:rsidRPr="00AA7432">
        <w:rPr>
          <w:rFonts w:ascii="Big Caslon Medium" w:hAnsi="Big Caslon Medium" w:cs="Big Caslon Medium"/>
          <w:szCs w:val="18"/>
        </w:rPr>
        <w:t xml:space="preserve"> </w:t>
      </w:r>
      <w:r w:rsidR="00AA7432" w:rsidRPr="00670524">
        <w:rPr>
          <w:rFonts w:ascii="Big Caslon Medium" w:hAnsi="Big Caslon Medium" w:cs="Big Caslon Medium"/>
          <w:szCs w:val="18"/>
        </w:rPr>
        <w:t>Salesforce</w:t>
      </w:r>
      <w:r w:rsidR="00AA7432">
        <w:rPr>
          <w:rFonts w:ascii="Big Caslon Medium" w:hAnsi="Big Caslon Medium" w:cs="Big Caslon Medium"/>
          <w:szCs w:val="18"/>
        </w:rPr>
        <w:t xml:space="preserve">, </w:t>
      </w:r>
      <w:proofErr w:type="spellStart"/>
      <w:r w:rsidR="00AA7432" w:rsidRPr="00670524">
        <w:rPr>
          <w:rFonts w:ascii="Big Caslon Medium" w:hAnsi="Big Caslon Medium" w:cs="Big Caslon Medium"/>
          <w:szCs w:val="18"/>
        </w:rPr>
        <w:t>OneTrust</w:t>
      </w:r>
      <w:proofErr w:type="spellEnd"/>
      <w:r w:rsidR="00AA7432" w:rsidRPr="00670524">
        <w:rPr>
          <w:rFonts w:ascii="Big Caslon Medium" w:hAnsi="Big Caslon Medium" w:cs="Big Caslon Medium"/>
          <w:szCs w:val="18"/>
        </w:rPr>
        <w:t xml:space="preserve">, </w:t>
      </w:r>
      <w:r w:rsidR="00AA7432">
        <w:rPr>
          <w:rFonts w:ascii="Big Caslon Medium" w:hAnsi="Big Caslon Medium" w:cs="Big Caslon Medium"/>
          <w:szCs w:val="18"/>
        </w:rPr>
        <w:t>Visual Studio Code</w:t>
      </w:r>
    </w:p>
    <w:sectPr w:rsidR="006D7FC3" w:rsidRPr="00947D0A" w:rsidSect="00493ABD">
      <w:footerReference w:type="default" r:id="rId10"/>
      <w:pgSz w:w="12240" w:h="15840"/>
      <w:pgMar w:top="720" w:right="900" w:bottom="806" w:left="720" w:header="720" w:footer="5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C3B62" w14:textId="77777777" w:rsidR="008D3574" w:rsidRDefault="008D3574" w:rsidP="000C45FF">
      <w:r>
        <w:separator/>
      </w:r>
    </w:p>
  </w:endnote>
  <w:endnote w:type="continuationSeparator" w:id="0">
    <w:p w14:paraId="340F795F" w14:textId="77777777" w:rsidR="008D3574" w:rsidRDefault="008D357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ig Caslon Medium">
    <w:altName w:val="BIG CASLON MEDIUM"/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Times New Roman (Body CS)">
    <w:panose1 w:val="020206030504050203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905842" w14:textId="72C4D261" w:rsidR="006D7FC3" w:rsidRDefault="001F5361" w:rsidP="001F5361">
    <w:pPr>
      <w:pStyle w:val="Footer"/>
      <w:jc w:val="center"/>
    </w:pPr>
    <w:r>
      <w:t xml:space="preserve">Carol Bales | </w:t>
    </w:r>
    <w:hyperlink r:id="rId1" w:history="1">
      <w:r w:rsidRPr="00ED65C4">
        <w:rPr>
          <w:rStyle w:val="Hyperlink"/>
        </w:rPr>
        <w:t>cjbales@gmail.com</w:t>
      </w:r>
    </w:hyperlink>
    <w:r>
      <w:t xml:space="preserve"> | 770-855-5858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11B627" w14:textId="77777777" w:rsidR="008D3574" w:rsidRDefault="008D3574" w:rsidP="000C45FF">
      <w:r>
        <w:separator/>
      </w:r>
    </w:p>
  </w:footnote>
  <w:footnote w:type="continuationSeparator" w:id="0">
    <w:p w14:paraId="731045CA" w14:textId="77777777" w:rsidR="008D3574" w:rsidRDefault="008D3574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44AA8"/>
    <w:multiLevelType w:val="multilevel"/>
    <w:tmpl w:val="A1C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7589"/>
    <w:multiLevelType w:val="multilevel"/>
    <w:tmpl w:val="941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37AB0"/>
    <w:multiLevelType w:val="hybridMultilevel"/>
    <w:tmpl w:val="EA64A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A47A7"/>
    <w:multiLevelType w:val="hybridMultilevel"/>
    <w:tmpl w:val="1A9E8924"/>
    <w:lvl w:ilvl="0" w:tplc="A3A09D82">
      <w:start w:val="2116"/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752F"/>
    <w:multiLevelType w:val="hybridMultilevel"/>
    <w:tmpl w:val="B330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2210F"/>
    <w:multiLevelType w:val="multilevel"/>
    <w:tmpl w:val="D19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75E20"/>
    <w:multiLevelType w:val="hybridMultilevel"/>
    <w:tmpl w:val="69F69976"/>
    <w:lvl w:ilvl="0" w:tplc="B2725DE2">
      <w:start w:val="1"/>
      <w:numFmt w:val="bullet"/>
      <w:lvlText w:val="●"/>
      <w:lvlJc w:val="left"/>
      <w:pPr>
        <w:ind w:left="720" w:hanging="360"/>
      </w:pPr>
    </w:lvl>
    <w:lvl w:ilvl="1" w:tplc="23C6BBD8">
      <w:start w:val="1"/>
      <w:numFmt w:val="bullet"/>
      <w:lvlText w:val="○"/>
      <w:lvlJc w:val="left"/>
      <w:pPr>
        <w:ind w:left="1440" w:hanging="360"/>
      </w:pPr>
    </w:lvl>
    <w:lvl w:ilvl="2" w:tplc="F9A0257E">
      <w:start w:val="1"/>
      <w:numFmt w:val="bullet"/>
      <w:lvlText w:val="■"/>
      <w:lvlJc w:val="left"/>
      <w:pPr>
        <w:ind w:left="2160" w:hanging="360"/>
      </w:pPr>
    </w:lvl>
    <w:lvl w:ilvl="3" w:tplc="B5EA8B32">
      <w:start w:val="1"/>
      <w:numFmt w:val="bullet"/>
      <w:lvlText w:val="●"/>
      <w:lvlJc w:val="left"/>
      <w:pPr>
        <w:ind w:left="2880" w:hanging="360"/>
      </w:pPr>
    </w:lvl>
    <w:lvl w:ilvl="4" w:tplc="9710EB50">
      <w:start w:val="1"/>
      <w:numFmt w:val="bullet"/>
      <w:lvlText w:val="○"/>
      <w:lvlJc w:val="left"/>
      <w:pPr>
        <w:ind w:left="3600" w:hanging="360"/>
      </w:pPr>
    </w:lvl>
    <w:lvl w:ilvl="5" w:tplc="22683088">
      <w:start w:val="1"/>
      <w:numFmt w:val="bullet"/>
      <w:lvlText w:val="■"/>
      <w:lvlJc w:val="left"/>
      <w:pPr>
        <w:ind w:left="4320" w:hanging="360"/>
      </w:pPr>
    </w:lvl>
    <w:lvl w:ilvl="6" w:tplc="4692B7F8">
      <w:start w:val="1"/>
      <w:numFmt w:val="bullet"/>
      <w:lvlText w:val="●"/>
      <w:lvlJc w:val="left"/>
      <w:pPr>
        <w:ind w:left="5040" w:hanging="360"/>
      </w:pPr>
    </w:lvl>
    <w:lvl w:ilvl="7" w:tplc="1D301AF2">
      <w:start w:val="1"/>
      <w:numFmt w:val="bullet"/>
      <w:lvlText w:val="●"/>
      <w:lvlJc w:val="left"/>
      <w:pPr>
        <w:ind w:left="5760" w:hanging="360"/>
      </w:pPr>
    </w:lvl>
    <w:lvl w:ilvl="8" w:tplc="1652A11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08D412A"/>
    <w:multiLevelType w:val="multilevel"/>
    <w:tmpl w:val="6CD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55F85"/>
    <w:multiLevelType w:val="multilevel"/>
    <w:tmpl w:val="969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F78BB"/>
    <w:multiLevelType w:val="hybridMultilevel"/>
    <w:tmpl w:val="6414DB3A"/>
    <w:lvl w:ilvl="0" w:tplc="E23EEB80">
      <w:start w:val="1"/>
      <w:numFmt w:val="bullet"/>
      <w:pStyle w:val="List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3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777BAF"/>
    <w:multiLevelType w:val="hybridMultilevel"/>
    <w:tmpl w:val="8B9E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A0125"/>
    <w:multiLevelType w:val="multilevel"/>
    <w:tmpl w:val="101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CB30A5"/>
    <w:multiLevelType w:val="multilevel"/>
    <w:tmpl w:val="C1C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3B9"/>
    <w:multiLevelType w:val="multilevel"/>
    <w:tmpl w:val="675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0126"/>
    <w:multiLevelType w:val="hybridMultilevel"/>
    <w:tmpl w:val="7C402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817D82"/>
    <w:multiLevelType w:val="hybridMultilevel"/>
    <w:tmpl w:val="51CA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21EB0"/>
    <w:multiLevelType w:val="multilevel"/>
    <w:tmpl w:val="D88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35D7E"/>
    <w:multiLevelType w:val="multilevel"/>
    <w:tmpl w:val="DA1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F3CF7"/>
    <w:multiLevelType w:val="multilevel"/>
    <w:tmpl w:val="1A9E8924"/>
    <w:styleLink w:val="CurrentList1"/>
    <w:lvl w:ilvl="0">
      <w:start w:val="2116"/>
      <w:numFmt w:val="bullet"/>
      <w:lvlText w:val=""/>
      <w:lvlJc w:val="left"/>
      <w:pPr>
        <w:ind w:left="720" w:hanging="360"/>
      </w:pPr>
      <w:rPr>
        <w:rFonts w:ascii="Symbol" w:eastAsia="Batang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A1A1C"/>
    <w:multiLevelType w:val="multilevel"/>
    <w:tmpl w:val="B3A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995509">
    <w:abstractNumId w:val="3"/>
  </w:num>
  <w:num w:numId="2" w16cid:durableId="1728719087">
    <w:abstractNumId w:val="9"/>
  </w:num>
  <w:num w:numId="3" w16cid:durableId="518810353">
    <w:abstractNumId w:val="18"/>
  </w:num>
  <w:num w:numId="4" w16cid:durableId="1648165481">
    <w:abstractNumId w:val="2"/>
  </w:num>
  <w:num w:numId="5" w16cid:durableId="2106001923">
    <w:abstractNumId w:val="11"/>
  </w:num>
  <w:num w:numId="6" w16cid:durableId="1669821746">
    <w:abstractNumId w:val="14"/>
  </w:num>
  <w:num w:numId="7" w16cid:durableId="1473518455">
    <w:abstractNumId w:val="10"/>
  </w:num>
  <w:num w:numId="8" w16cid:durableId="399642950">
    <w:abstractNumId w:val="15"/>
  </w:num>
  <w:num w:numId="9" w16cid:durableId="1878159460">
    <w:abstractNumId w:val="13"/>
  </w:num>
  <w:num w:numId="10" w16cid:durableId="959726306">
    <w:abstractNumId w:val="1"/>
  </w:num>
  <w:num w:numId="11" w16cid:durableId="532691261">
    <w:abstractNumId w:val="5"/>
  </w:num>
  <w:num w:numId="12" w16cid:durableId="185145517">
    <w:abstractNumId w:val="0"/>
  </w:num>
  <w:num w:numId="13" w16cid:durableId="1625044538">
    <w:abstractNumId w:val="12"/>
  </w:num>
  <w:num w:numId="14" w16cid:durableId="1243294271">
    <w:abstractNumId w:val="8"/>
  </w:num>
  <w:num w:numId="15" w16cid:durableId="1918519256">
    <w:abstractNumId w:val="19"/>
  </w:num>
  <w:num w:numId="16" w16cid:durableId="546990847">
    <w:abstractNumId w:val="17"/>
  </w:num>
  <w:num w:numId="17" w16cid:durableId="737023679">
    <w:abstractNumId w:val="16"/>
  </w:num>
  <w:num w:numId="18" w16cid:durableId="563223466">
    <w:abstractNumId w:val="7"/>
  </w:num>
  <w:num w:numId="19" w16cid:durableId="193886857">
    <w:abstractNumId w:val="4"/>
  </w:num>
  <w:num w:numId="20" w16cid:durableId="38557029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removePersonalInformation/>
  <w:removeDateAndTime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5C"/>
    <w:rsid w:val="000066DD"/>
    <w:rsid w:val="00013A38"/>
    <w:rsid w:val="00020174"/>
    <w:rsid w:val="00022CED"/>
    <w:rsid w:val="00022FB0"/>
    <w:rsid w:val="00036450"/>
    <w:rsid w:val="0004252C"/>
    <w:rsid w:val="000439F1"/>
    <w:rsid w:val="00051D06"/>
    <w:rsid w:val="00052170"/>
    <w:rsid w:val="000563DE"/>
    <w:rsid w:val="00066C0F"/>
    <w:rsid w:val="00070DD8"/>
    <w:rsid w:val="0007558D"/>
    <w:rsid w:val="00081632"/>
    <w:rsid w:val="00094499"/>
    <w:rsid w:val="0009517E"/>
    <w:rsid w:val="00097241"/>
    <w:rsid w:val="000A3253"/>
    <w:rsid w:val="000A5699"/>
    <w:rsid w:val="000A6D05"/>
    <w:rsid w:val="000B43BE"/>
    <w:rsid w:val="000B546E"/>
    <w:rsid w:val="000B7C69"/>
    <w:rsid w:val="000C1908"/>
    <w:rsid w:val="000C45FF"/>
    <w:rsid w:val="000D50D3"/>
    <w:rsid w:val="000D6EBD"/>
    <w:rsid w:val="000E08BE"/>
    <w:rsid w:val="000E3FD1"/>
    <w:rsid w:val="000F0E03"/>
    <w:rsid w:val="000F31B1"/>
    <w:rsid w:val="000F74B0"/>
    <w:rsid w:val="00104CFC"/>
    <w:rsid w:val="00106D2A"/>
    <w:rsid w:val="0011018A"/>
    <w:rsid w:val="00112054"/>
    <w:rsid w:val="001168EC"/>
    <w:rsid w:val="00121A57"/>
    <w:rsid w:val="00121C3C"/>
    <w:rsid w:val="00121FD3"/>
    <w:rsid w:val="0012612B"/>
    <w:rsid w:val="001317D8"/>
    <w:rsid w:val="00132BB4"/>
    <w:rsid w:val="0014005E"/>
    <w:rsid w:val="0014181B"/>
    <w:rsid w:val="0014724A"/>
    <w:rsid w:val="00151AA9"/>
    <w:rsid w:val="001525E1"/>
    <w:rsid w:val="001613DD"/>
    <w:rsid w:val="00162275"/>
    <w:rsid w:val="00172A4E"/>
    <w:rsid w:val="00175170"/>
    <w:rsid w:val="00176270"/>
    <w:rsid w:val="00180329"/>
    <w:rsid w:val="00183B81"/>
    <w:rsid w:val="00183D84"/>
    <w:rsid w:val="00185452"/>
    <w:rsid w:val="0019001F"/>
    <w:rsid w:val="001902AF"/>
    <w:rsid w:val="0019042A"/>
    <w:rsid w:val="001949CD"/>
    <w:rsid w:val="001A208C"/>
    <w:rsid w:val="001A74A5"/>
    <w:rsid w:val="001A7762"/>
    <w:rsid w:val="001B01E5"/>
    <w:rsid w:val="001B2ABD"/>
    <w:rsid w:val="001B39C9"/>
    <w:rsid w:val="001B4760"/>
    <w:rsid w:val="001C1EF0"/>
    <w:rsid w:val="001C6F79"/>
    <w:rsid w:val="001C7D48"/>
    <w:rsid w:val="001E0391"/>
    <w:rsid w:val="001E1759"/>
    <w:rsid w:val="001E698F"/>
    <w:rsid w:val="001F0BE0"/>
    <w:rsid w:val="001F1ECC"/>
    <w:rsid w:val="001F2E08"/>
    <w:rsid w:val="001F413F"/>
    <w:rsid w:val="001F5361"/>
    <w:rsid w:val="001F7237"/>
    <w:rsid w:val="00206021"/>
    <w:rsid w:val="002077E4"/>
    <w:rsid w:val="002139CE"/>
    <w:rsid w:val="00220E1F"/>
    <w:rsid w:val="0022178A"/>
    <w:rsid w:val="002230BA"/>
    <w:rsid w:val="002234EA"/>
    <w:rsid w:val="00227223"/>
    <w:rsid w:val="00233972"/>
    <w:rsid w:val="00234F14"/>
    <w:rsid w:val="002368E7"/>
    <w:rsid w:val="002400EB"/>
    <w:rsid w:val="00241306"/>
    <w:rsid w:val="00244F35"/>
    <w:rsid w:val="002452CB"/>
    <w:rsid w:val="002525A7"/>
    <w:rsid w:val="00255383"/>
    <w:rsid w:val="00256CF7"/>
    <w:rsid w:val="00260A9E"/>
    <w:rsid w:val="0026398E"/>
    <w:rsid w:val="0026699A"/>
    <w:rsid w:val="00273F7F"/>
    <w:rsid w:val="00280F64"/>
    <w:rsid w:val="00281705"/>
    <w:rsid w:val="00281773"/>
    <w:rsid w:val="00281FD5"/>
    <w:rsid w:val="00287ACA"/>
    <w:rsid w:val="00292D38"/>
    <w:rsid w:val="00297A05"/>
    <w:rsid w:val="002A151F"/>
    <w:rsid w:val="002A5E26"/>
    <w:rsid w:val="002B238D"/>
    <w:rsid w:val="002B3879"/>
    <w:rsid w:val="002B6445"/>
    <w:rsid w:val="002C056C"/>
    <w:rsid w:val="002C444A"/>
    <w:rsid w:val="002C5BF7"/>
    <w:rsid w:val="002D4BBA"/>
    <w:rsid w:val="002D5E2A"/>
    <w:rsid w:val="002D6F18"/>
    <w:rsid w:val="002D7229"/>
    <w:rsid w:val="002E3F59"/>
    <w:rsid w:val="002E4DEB"/>
    <w:rsid w:val="00300802"/>
    <w:rsid w:val="0030481B"/>
    <w:rsid w:val="0031229E"/>
    <w:rsid w:val="003156FC"/>
    <w:rsid w:val="00316387"/>
    <w:rsid w:val="0031710F"/>
    <w:rsid w:val="00321A95"/>
    <w:rsid w:val="003223C4"/>
    <w:rsid w:val="0032262B"/>
    <w:rsid w:val="003229C8"/>
    <w:rsid w:val="003254B5"/>
    <w:rsid w:val="0032792F"/>
    <w:rsid w:val="0033000E"/>
    <w:rsid w:val="003326DE"/>
    <w:rsid w:val="00336F3B"/>
    <w:rsid w:val="0034537B"/>
    <w:rsid w:val="003506B1"/>
    <w:rsid w:val="00351CF2"/>
    <w:rsid w:val="00355753"/>
    <w:rsid w:val="0036071C"/>
    <w:rsid w:val="00360BE6"/>
    <w:rsid w:val="00361F5E"/>
    <w:rsid w:val="00367799"/>
    <w:rsid w:val="0037121F"/>
    <w:rsid w:val="003725DC"/>
    <w:rsid w:val="003726C4"/>
    <w:rsid w:val="00373EF8"/>
    <w:rsid w:val="0038546E"/>
    <w:rsid w:val="003910D8"/>
    <w:rsid w:val="003962CC"/>
    <w:rsid w:val="003979BA"/>
    <w:rsid w:val="003A010B"/>
    <w:rsid w:val="003A2429"/>
    <w:rsid w:val="003A445E"/>
    <w:rsid w:val="003A4C87"/>
    <w:rsid w:val="003A576E"/>
    <w:rsid w:val="003A6B7D"/>
    <w:rsid w:val="003B06CA"/>
    <w:rsid w:val="003B2765"/>
    <w:rsid w:val="003B3824"/>
    <w:rsid w:val="003B4A05"/>
    <w:rsid w:val="003B794C"/>
    <w:rsid w:val="003C426E"/>
    <w:rsid w:val="003D2B35"/>
    <w:rsid w:val="003D3404"/>
    <w:rsid w:val="003D5BB7"/>
    <w:rsid w:val="003D6762"/>
    <w:rsid w:val="003E2AAE"/>
    <w:rsid w:val="003F0BC8"/>
    <w:rsid w:val="003F4562"/>
    <w:rsid w:val="003F693D"/>
    <w:rsid w:val="0040233A"/>
    <w:rsid w:val="004029E9"/>
    <w:rsid w:val="00404525"/>
    <w:rsid w:val="004071FC"/>
    <w:rsid w:val="00410505"/>
    <w:rsid w:val="00410765"/>
    <w:rsid w:val="00414CC4"/>
    <w:rsid w:val="0041674D"/>
    <w:rsid w:val="004233EE"/>
    <w:rsid w:val="00440DB6"/>
    <w:rsid w:val="00441322"/>
    <w:rsid w:val="00445947"/>
    <w:rsid w:val="00445D2F"/>
    <w:rsid w:val="00450C6B"/>
    <w:rsid w:val="004555E1"/>
    <w:rsid w:val="00462C25"/>
    <w:rsid w:val="00464BE4"/>
    <w:rsid w:val="00467D99"/>
    <w:rsid w:val="00473003"/>
    <w:rsid w:val="00480587"/>
    <w:rsid w:val="004813B3"/>
    <w:rsid w:val="00482B80"/>
    <w:rsid w:val="00482CCE"/>
    <w:rsid w:val="00484840"/>
    <w:rsid w:val="00485034"/>
    <w:rsid w:val="00492A25"/>
    <w:rsid w:val="00493ABD"/>
    <w:rsid w:val="00494EEF"/>
    <w:rsid w:val="00496591"/>
    <w:rsid w:val="00497446"/>
    <w:rsid w:val="004A4CC6"/>
    <w:rsid w:val="004B353F"/>
    <w:rsid w:val="004B3EC3"/>
    <w:rsid w:val="004C0E00"/>
    <w:rsid w:val="004C2FAA"/>
    <w:rsid w:val="004C63E4"/>
    <w:rsid w:val="004D3011"/>
    <w:rsid w:val="004D6DAB"/>
    <w:rsid w:val="004F2CD3"/>
    <w:rsid w:val="00513BD4"/>
    <w:rsid w:val="0051518D"/>
    <w:rsid w:val="005242CB"/>
    <w:rsid w:val="00524574"/>
    <w:rsid w:val="00524D2A"/>
    <w:rsid w:val="005262AC"/>
    <w:rsid w:val="00526AFC"/>
    <w:rsid w:val="0053161A"/>
    <w:rsid w:val="005320AA"/>
    <w:rsid w:val="00554026"/>
    <w:rsid w:val="00571528"/>
    <w:rsid w:val="00571B5F"/>
    <w:rsid w:val="00572208"/>
    <w:rsid w:val="00572307"/>
    <w:rsid w:val="00576FA2"/>
    <w:rsid w:val="005814AD"/>
    <w:rsid w:val="0058415E"/>
    <w:rsid w:val="005906DA"/>
    <w:rsid w:val="00590D0C"/>
    <w:rsid w:val="0059243F"/>
    <w:rsid w:val="005942E7"/>
    <w:rsid w:val="005A1688"/>
    <w:rsid w:val="005A48D7"/>
    <w:rsid w:val="005B0311"/>
    <w:rsid w:val="005B2515"/>
    <w:rsid w:val="005B640B"/>
    <w:rsid w:val="005C045C"/>
    <w:rsid w:val="005C7871"/>
    <w:rsid w:val="005D0BDD"/>
    <w:rsid w:val="005D75AA"/>
    <w:rsid w:val="005E09E9"/>
    <w:rsid w:val="005E2B8D"/>
    <w:rsid w:val="005E39D5"/>
    <w:rsid w:val="005E3ECB"/>
    <w:rsid w:val="005E7643"/>
    <w:rsid w:val="00600670"/>
    <w:rsid w:val="00605A48"/>
    <w:rsid w:val="00607C12"/>
    <w:rsid w:val="006130DD"/>
    <w:rsid w:val="00617E5A"/>
    <w:rsid w:val="00620F31"/>
    <w:rsid w:val="0062123A"/>
    <w:rsid w:val="00631DD9"/>
    <w:rsid w:val="006370FD"/>
    <w:rsid w:val="006375DA"/>
    <w:rsid w:val="00646E75"/>
    <w:rsid w:val="006474A0"/>
    <w:rsid w:val="00650291"/>
    <w:rsid w:val="00654093"/>
    <w:rsid w:val="00654BC0"/>
    <w:rsid w:val="00670524"/>
    <w:rsid w:val="00672079"/>
    <w:rsid w:val="00674B10"/>
    <w:rsid w:val="006771D0"/>
    <w:rsid w:val="006804E6"/>
    <w:rsid w:val="00682D9E"/>
    <w:rsid w:val="006840CE"/>
    <w:rsid w:val="006978F2"/>
    <w:rsid w:val="006A3AC8"/>
    <w:rsid w:val="006B2E00"/>
    <w:rsid w:val="006B613D"/>
    <w:rsid w:val="006B6B21"/>
    <w:rsid w:val="006C1683"/>
    <w:rsid w:val="006C39B2"/>
    <w:rsid w:val="006C5ADA"/>
    <w:rsid w:val="006D33AA"/>
    <w:rsid w:val="006D3648"/>
    <w:rsid w:val="006D522F"/>
    <w:rsid w:val="006D7FC3"/>
    <w:rsid w:val="006E22EE"/>
    <w:rsid w:val="006E243C"/>
    <w:rsid w:val="006F402F"/>
    <w:rsid w:val="006F41FA"/>
    <w:rsid w:val="006F6BB7"/>
    <w:rsid w:val="006F7872"/>
    <w:rsid w:val="00704CC4"/>
    <w:rsid w:val="00707036"/>
    <w:rsid w:val="00712161"/>
    <w:rsid w:val="007134DE"/>
    <w:rsid w:val="00715FCB"/>
    <w:rsid w:val="007176A4"/>
    <w:rsid w:val="00717EE5"/>
    <w:rsid w:val="00722D72"/>
    <w:rsid w:val="00730224"/>
    <w:rsid w:val="00730EA3"/>
    <w:rsid w:val="00731C10"/>
    <w:rsid w:val="00743101"/>
    <w:rsid w:val="00750CDF"/>
    <w:rsid w:val="00757F2F"/>
    <w:rsid w:val="00764C9F"/>
    <w:rsid w:val="00767BE9"/>
    <w:rsid w:val="0077276A"/>
    <w:rsid w:val="00774BFC"/>
    <w:rsid w:val="007775E1"/>
    <w:rsid w:val="00784662"/>
    <w:rsid w:val="007867A0"/>
    <w:rsid w:val="007871F5"/>
    <w:rsid w:val="007927F5"/>
    <w:rsid w:val="0079778C"/>
    <w:rsid w:val="00797BBE"/>
    <w:rsid w:val="007A6131"/>
    <w:rsid w:val="007C5CA8"/>
    <w:rsid w:val="007C63F5"/>
    <w:rsid w:val="007D4D54"/>
    <w:rsid w:val="007D561A"/>
    <w:rsid w:val="007D65C6"/>
    <w:rsid w:val="007D70D2"/>
    <w:rsid w:val="007D7ED6"/>
    <w:rsid w:val="007E6041"/>
    <w:rsid w:val="007F29BD"/>
    <w:rsid w:val="007F43F6"/>
    <w:rsid w:val="00801A6B"/>
    <w:rsid w:val="00802CA0"/>
    <w:rsid w:val="00802FA7"/>
    <w:rsid w:val="008041A7"/>
    <w:rsid w:val="00816C31"/>
    <w:rsid w:val="008236CB"/>
    <w:rsid w:val="008461A1"/>
    <w:rsid w:val="00852337"/>
    <w:rsid w:val="00854EC2"/>
    <w:rsid w:val="0085639A"/>
    <w:rsid w:val="00857FBB"/>
    <w:rsid w:val="00871FC8"/>
    <w:rsid w:val="00876AA3"/>
    <w:rsid w:val="00881252"/>
    <w:rsid w:val="00881890"/>
    <w:rsid w:val="00897351"/>
    <w:rsid w:val="008A091D"/>
    <w:rsid w:val="008A5C2B"/>
    <w:rsid w:val="008B30E1"/>
    <w:rsid w:val="008B3EAF"/>
    <w:rsid w:val="008C3E15"/>
    <w:rsid w:val="008D02E5"/>
    <w:rsid w:val="008D3574"/>
    <w:rsid w:val="008D4A1A"/>
    <w:rsid w:val="008E2D0B"/>
    <w:rsid w:val="008E6A31"/>
    <w:rsid w:val="008F1E46"/>
    <w:rsid w:val="009022FC"/>
    <w:rsid w:val="00912A04"/>
    <w:rsid w:val="0091336B"/>
    <w:rsid w:val="00920D59"/>
    <w:rsid w:val="00923F41"/>
    <w:rsid w:val="0092567B"/>
    <w:rsid w:val="009260CD"/>
    <w:rsid w:val="00931436"/>
    <w:rsid w:val="00932B42"/>
    <w:rsid w:val="00933A61"/>
    <w:rsid w:val="009347B4"/>
    <w:rsid w:val="009407EC"/>
    <w:rsid w:val="00940A66"/>
    <w:rsid w:val="00941CE2"/>
    <w:rsid w:val="00943E29"/>
    <w:rsid w:val="009449AF"/>
    <w:rsid w:val="00947D0A"/>
    <w:rsid w:val="00951882"/>
    <w:rsid w:val="00952C25"/>
    <w:rsid w:val="00957E95"/>
    <w:rsid w:val="009632E3"/>
    <w:rsid w:val="00963D1D"/>
    <w:rsid w:val="009647F6"/>
    <w:rsid w:val="00971D56"/>
    <w:rsid w:val="00977AD6"/>
    <w:rsid w:val="00980471"/>
    <w:rsid w:val="00982CA6"/>
    <w:rsid w:val="00984FA1"/>
    <w:rsid w:val="00993D65"/>
    <w:rsid w:val="00996A9A"/>
    <w:rsid w:val="00997F03"/>
    <w:rsid w:val="009A2C8B"/>
    <w:rsid w:val="009A4AA0"/>
    <w:rsid w:val="009B33BD"/>
    <w:rsid w:val="009B3420"/>
    <w:rsid w:val="009C6B26"/>
    <w:rsid w:val="009D090A"/>
    <w:rsid w:val="009D0AAF"/>
    <w:rsid w:val="009D1AD4"/>
    <w:rsid w:val="009D407D"/>
    <w:rsid w:val="009E37C1"/>
    <w:rsid w:val="009E6637"/>
    <w:rsid w:val="009F45CA"/>
    <w:rsid w:val="009F6A78"/>
    <w:rsid w:val="00A0018B"/>
    <w:rsid w:val="00A02659"/>
    <w:rsid w:val="00A05200"/>
    <w:rsid w:val="00A123CB"/>
    <w:rsid w:val="00A2118D"/>
    <w:rsid w:val="00A47DE8"/>
    <w:rsid w:val="00A54DF9"/>
    <w:rsid w:val="00A5501E"/>
    <w:rsid w:val="00A65916"/>
    <w:rsid w:val="00A71068"/>
    <w:rsid w:val="00A81EFA"/>
    <w:rsid w:val="00A84EC0"/>
    <w:rsid w:val="00A9007A"/>
    <w:rsid w:val="00A95551"/>
    <w:rsid w:val="00A9773B"/>
    <w:rsid w:val="00AA2A2F"/>
    <w:rsid w:val="00AA429E"/>
    <w:rsid w:val="00AA52F1"/>
    <w:rsid w:val="00AA6F27"/>
    <w:rsid w:val="00AA7432"/>
    <w:rsid w:val="00AB0E27"/>
    <w:rsid w:val="00AB15DA"/>
    <w:rsid w:val="00AB2292"/>
    <w:rsid w:val="00AB63F4"/>
    <w:rsid w:val="00AC0675"/>
    <w:rsid w:val="00AC2C2A"/>
    <w:rsid w:val="00AC3677"/>
    <w:rsid w:val="00AC4E1B"/>
    <w:rsid w:val="00AC5F34"/>
    <w:rsid w:val="00AC7CAD"/>
    <w:rsid w:val="00AD0A50"/>
    <w:rsid w:val="00AD76E2"/>
    <w:rsid w:val="00AE0BE6"/>
    <w:rsid w:val="00AE1921"/>
    <w:rsid w:val="00AE4005"/>
    <w:rsid w:val="00AE5C93"/>
    <w:rsid w:val="00B04520"/>
    <w:rsid w:val="00B04618"/>
    <w:rsid w:val="00B07BCB"/>
    <w:rsid w:val="00B124EC"/>
    <w:rsid w:val="00B20152"/>
    <w:rsid w:val="00B27FC9"/>
    <w:rsid w:val="00B3165F"/>
    <w:rsid w:val="00B359E4"/>
    <w:rsid w:val="00B37F08"/>
    <w:rsid w:val="00B41359"/>
    <w:rsid w:val="00B52E0B"/>
    <w:rsid w:val="00B57D98"/>
    <w:rsid w:val="00B62641"/>
    <w:rsid w:val="00B6383C"/>
    <w:rsid w:val="00B6747C"/>
    <w:rsid w:val="00B70850"/>
    <w:rsid w:val="00B7508C"/>
    <w:rsid w:val="00B84975"/>
    <w:rsid w:val="00B90868"/>
    <w:rsid w:val="00B95387"/>
    <w:rsid w:val="00BA2478"/>
    <w:rsid w:val="00BB0D27"/>
    <w:rsid w:val="00BB0E11"/>
    <w:rsid w:val="00BB1BE2"/>
    <w:rsid w:val="00BB2346"/>
    <w:rsid w:val="00BB5B3B"/>
    <w:rsid w:val="00BB7390"/>
    <w:rsid w:val="00BC17B6"/>
    <w:rsid w:val="00BD03C6"/>
    <w:rsid w:val="00BD5DA5"/>
    <w:rsid w:val="00BD64C4"/>
    <w:rsid w:val="00BE04FD"/>
    <w:rsid w:val="00BE58DE"/>
    <w:rsid w:val="00BE6BBE"/>
    <w:rsid w:val="00BF45D4"/>
    <w:rsid w:val="00BF7CB7"/>
    <w:rsid w:val="00C066B6"/>
    <w:rsid w:val="00C07E71"/>
    <w:rsid w:val="00C12684"/>
    <w:rsid w:val="00C14E87"/>
    <w:rsid w:val="00C169A4"/>
    <w:rsid w:val="00C26DF3"/>
    <w:rsid w:val="00C35FFF"/>
    <w:rsid w:val="00C37BA1"/>
    <w:rsid w:val="00C42818"/>
    <w:rsid w:val="00C4674C"/>
    <w:rsid w:val="00C506CF"/>
    <w:rsid w:val="00C61110"/>
    <w:rsid w:val="00C65FA7"/>
    <w:rsid w:val="00C72BED"/>
    <w:rsid w:val="00C73017"/>
    <w:rsid w:val="00C754D9"/>
    <w:rsid w:val="00C76FD2"/>
    <w:rsid w:val="00C80625"/>
    <w:rsid w:val="00C822D8"/>
    <w:rsid w:val="00C84F9D"/>
    <w:rsid w:val="00C93ABE"/>
    <w:rsid w:val="00C9578B"/>
    <w:rsid w:val="00C96B89"/>
    <w:rsid w:val="00CA5619"/>
    <w:rsid w:val="00CB0055"/>
    <w:rsid w:val="00CB0488"/>
    <w:rsid w:val="00CB0A9C"/>
    <w:rsid w:val="00CB0FC9"/>
    <w:rsid w:val="00CB1FC5"/>
    <w:rsid w:val="00CC0E2E"/>
    <w:rsid w:val="00CC24F2"/>
    <w:rsid w:val="00CC2D4E"/>
    <w:rsid w:val="00CC769B"/>
    <w:rsid w:val="00CD02CD"/>
    <w:rsid w:val="00CD073B"/>
    <w:rsid w:val="00CD4D8C"/>
    <w:rsid w:val="00CD57CE"/>
    <w:rsid w:val="00CE0EBA"/>
    <w:rsid w:val="00CE1C8A"/>
    <w:rsid w:val="00CE4431"/>
    <w:rsid w:val="00D01E38"/>
    <w:rsid w:val="00D04D1D"/>
    <w:rsid w:val="00D12398"/>
    <w:rsid w:val="00D17975"/>
    <w:rsid w:val="00D22D96"/>
    <w:rsid w:val="00D2310B"/>
    <w:rsid w:val="00D2522B"/>
    <w:rsid w:val="00D26EA9"/>
    <w:rsid w:val="00D36EE4"/>
    <w:rsid w:val="00D37F56"/>
    <w:rsid w:val="00D422DE"/>
    <w:rsid w:val="00D457BB"/>
    <w:rsid w:val="00D45FE9"/>
    <w:rsid w:val="00D51460"/>
    <w:rsid w:val="00D5459D"/>
    <w:rsid w:val="00D72875"/>
    <w:rsid w:val="00D72FF2"/>
    <w:rsid w:val="00D74742"/>
    <w:rsid w:val="00D8125C"/>
    <w:rsid w:val="00D820C4"/>
    <w:rsid w:val="00D85208"/>
    <w:rsid w:val="00D9117A"/>
    <w:rsid w:val="00DA1DF8"/>
    <w:rsid w:val="00DA1F4D"/>
    <w:rsid w:val="00DA3FF8"/>
    <w:rsid w:val="00DA4822"/>
    <w:rsid w:val="00DB232D"/>
    <w:rsid w:val="00DB264A"/>
    <w:rsid w:val="00DB348E"/>
    <w:rsid w:val="00DD0CF8"/>
    <w:rsid w:val="00DD172A"/>
    <w:rsid w:val="00DE5A95"/>
    <w:rsid w:val="00DE7F9B"/>
    <w:rsid w:val="00DF0A0A"/>
    <w:rsid w:val="00DF66A1"/>
    <w:rsid w:val="00DF6942"/>
    <w:rsid w:val="00E10CEF"/>
    <w:rsid w:val="00E1445D"/>
    <w:rsid w:val="00E22EE4"/>
    <w:rsid w:val="00E2333A"/>
    <w:rsid w:val="00E23D1C"/>
    <w:rsid w:val="00E25A26"/>
    <w:rsid w:val="00E31194"/>
    <w:rsid w:val="00E32D6D"/>
    <w:rsid w:val="00E3568F"/>
    <w:rsid w:val="00E3660B"/>
    <w:rsid w:val="00E402B3"/>
    <w:rsid w:val="00E42B07"/>
    <w:rsid w:val="00E435DC"/>
    <w:rsid w:val="00E4381A"/>
    <w:rsid w:val="00E50B24"/>
    <w:rsid w:val="00E54D60"/>
    <w:rsid w:val="00E55D74"/>
    <w:rsid w:val="00E6403C"/>
    <w:rsid w:val="00E65668"/>
    <w:rsid w:val="00E775CA"/>
    <w:rsid w:val="00E804ED"/>
    <w:rsid w:val="00E82F47"/>
    <w:rsid w:val="00E852C9"/>
    <w:rsid w:val="00EA0D0B"/>
    <w:rsid w:val="00EB27C1"/>
    <w:rsid w:val="00EB7E8B"/>
    <w:rsid w:val="00EC0DEE"/>
    <w:rsid w:val="00EC3520"/>
    <w:rsid w:val="00EC5C07"/>
    <w:rsid w:val="00EC6EDA"/>
    <w:rsid w:val="00EC79E1"/>
    <w:rsid w:val="00ED12C2"/>
    <w:rsid w:val="00ED7727"/>
    <w:rsid w:val="00EF4E28"/>
    <w:rsid w:val="00F01CA2"/>
    <w:rsid w:val="00F04C9D"/>
    <w:rsid w:val="00F055A0"/>
    <w:rsid w:val="00F0773A"/>
    <w:rsid w:val="00F1229E"/>
    <w:rsid w:val="00F14BBC"/>
    <w:rsid w:val="00F15317"/>
    <w:rsid w:val="00F20F0E"/>
    <w:rsid w:val="00F24D60"/>
    <w:rsid w:val="00F3237B"/>
    <w:rsid w:val="00F34368"/>
    <w:rsid w:val="00F60274"/>
    <w:rsid w:val="00F62499"/>
    <w:rsid w:val="00F6480F"/>
    <w:rsid w:val="00F72BC2"/>
    <w:rsid w:val="00F72D10"/>
    <w:rsid w:val="00F769C1"/>
    <w:rsid w:val="00F77FB9"/>
    <w:rsid w:val="00F82E07"/>
    <w:rsid w:val="00F90A8C"/>
    <w:rsid w:val="00F969CA"/>
    <w:rsid w:val="00F97D6E"/>
    <w:rsid w:val="00FA040A"/>
    <w:rsid w:val="00FA1511"/>
    <w:rsid w:val="00FA5A5B"/>
    <w:rsid w:val="00FB068F"/>
    <w:rsid w:val="00FB06DE"/>
    <w:rsid w:val="00FC142C"/>
    <w:rsid w:val="00FC2369"/>
    <w:rsid w:val="00FD619C"/>
    <w:rsid w:val="00FE0A1D"/>
    <w:rsid w:val="00FE33D6"/>
    <w:rsid w:val="00FE3A1A"/>
    <w:rsid w:val="00FE47F1"/>
    <w:rsid w:val="00FE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6CAF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3A576E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05A4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45C7D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5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99"/>
    <w:unhideWhenUsed/>
    <w:rsid w:val="00DE7F9B"/>
    <w:pPr>
      <w:numPr>
        <w:numId w:val="2"/>
      </w:numPr>
      <w:spacing w:line="280" w:lineRule="atLeast"/>
      <w:contextualSpacing/>
    </w:pPr>
    <w:rPr>
      <w:rFonts w:ascii="Avenir Book" w:eastAsia="Batang" w:hAnsi="Avenir Book" w:cs="Times New Roman"/>
      <w:sz w:val="20"/>
      <w:szCs w:val="24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440DB6"/>
    <w:rPr>
      <w:color w:val="704404" w:themeColor="followedHyperlink"/>
      <w:u w:val="single"/>
    </w:rPr>
  </w:style>
  <w:style w:type="paragraph" w:styleId="Revision">
    <w:name w:val="Revision"/>
    <w:hidden/>
    <w:uiPriority w:val="99"/>
    <w:semiHidden/>
    <w:rsid w:val="00605A48"/>
    <w:rPr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48"/>
    <w:rPr>
      <w:rFonts w:asciiTheme="majorHAnsi" w:eastAsiaTheme="majorEastAsia" w:hAnsiTheme="majorHAnsi" w:cstheme="majorBidi"/>
      <w:color w:val="345C7D" w:themeColor="accent1" w:themeShade="7F"/>
      <w:sz w:val="18"/>
      <w:szCs w:val="22"/>
    </w:rPr>
  </w:style>
  <w:style w:type="numbering" w:customStyle="1" w:styleId="CurrentList1">
    <w:name w:val="Current List1"/>
    <w:uiPriority w:val="99"/>
    <w:rsid w:val="00670524"/>
    <w:pPr>
      <w:numPr>
        <w:numId w:val="3"/>
      </w:numPr>
    </w:pPr>
  </w:style>
  <w:style w:type="paragraph" w:styleId="ListParagraph">
    <w:name w:val="List Paragraph"/>
    <w:basedOn w:val="Normal"/>
    <w:qFormat/>
    <w:rsid w:val="00D457B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7D0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268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24" w:space="9" w:color="DDDDDD"/>
            <w:bottom w:val="none" w:sz="0" w:space="0" w:color="auto"/>
            <w:right w:val="none" w:sz="0" w:space="0" w:color="auto"/>
          </w:divBdr>
        </w:div>
      </w:divsChild>
    </w:div>
    <w:div w:id="8693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8853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single" w:sz="24" w:space="9" w:color="DDDDDD"/>
            <w:bottom w:val="none" w:sz="0" w:space="0" w:color="auto"/>
            <w:right w:val="none" w:sz="0" w:space="0" w:color="auto"/>
          </w:divBdr>
        </w:div>
      </w:divsChild>
    </w:div>
    <w:div w:id="14383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olbal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jbales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arolbal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jbales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oralbells/Library/Containers/com.microsoft.Word/Data/Library/Application%20Support/Microsoft/Office/16.0/DTS/Search/%7b6B4CF4B3-95D9-4847-8D15-2739049A633A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31D77249CCC24686F00385782BD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E7898-A404-BF44-B0CD-4768FFB098E9}"/>
      </w:docPartPr>
      <w:docPartBody>
        <w:p w:rsidR="000D061E" w:rsidRDefault="0054172F" w:rsidP="0054172F">
          <w:pPr>
            <w:pStyle w:val="3031D77249CCC24686F00385782BDB7F"/>
          </w:pPr>
          <w:r w:rsidRPr="00036450">
            <w:t>WORK EXPERIENCE</w:t>
          </w:r>
        </w:p>
      </w:docPartBody>
    </w:docPart>
    <w:docPart>
      <w:docPartPr>
        <w:name w:val="0A584E796EF50547B042D5DEBA9AE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B5562-73EA-8843-B043-C460DD62F452}"/>
      </w:docPartPr>
      <w:docPartBody>
        <w:p w:rsidR="000D061E" w:rsidRDefault="0054172F" w:rsidP="0054172F">
          <w:pPr>
            <w:pStyle w:val="0A584E796EF50547B042D5DEBA9AEF20"/>
          </w:pPr>
          <w:r w:rsidRPr="00036450">
            <w:rPr>
              <w:rStyle w:val="Heading2Char"/>
            </w:rPr>
            <w:t>SKILLS</w:t>
          </w:r>
        </w:p>
      </w:docPartBody>
    </w:docPart>
    <w:docPart>
      <w:docPartPr>
        <w:name w:val="0F903D00D419C843BB45DF4A94A9CB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9BE6-6118-4F40-A76F-08CE7A50AAEF}"/>
      </w:docPartPr>
      <w:docPartBody>
        <w:p w:rsidR="006F43FB" w:rsidRDefault="00960188" w:rsidP="00960188">
          <w:pPr>
            <w:pStyle w:val="0F903D00D419C843BB45DF4A94A9CB3C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ig Caslon Medium">
    <w:altName w:val="BIG CASLON MEDIUM"/>
    <w:panose1 w:val="02000603090000020003"/>
    <w:charset w:val="B1"/>
    <w:family w:val="auto"/>
    <w:pitch w:val="variable"/>
    <w:sig w:usb0="80000863" w:usb1="00000000" w:usb2="00000000" w:usb3="00000000" w:csb0="000001FB" w:csb1="00000000"/>
  </w:font>
  <w:font w:name="Times New Roman (Body CS)">
    <w:panose1 w:val="020206030504050203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61"/>
    <w:rsid w:val="00000D3D"/>
    <w:rsid w:val="00025EC4"/>
    <w:rsid w:val="000418EC"/>
    <w:rsid w:val="000430E9"/>
    <w:rsid w:val="0009517E"/>
    <w:rsid w:val="000A12E5"/>
    <w:rsid w:val="000B6C4F"/>
    <w:rsid w:val="000C228B"/>
    <w:rsid w:val="000D061E"/>
    <w:rsid w:val="000D58A8"/>
    <w:rsid w:val="000D6EBD"/>
    <w:rsid w:val="000F0BDB"/>
    <w:rsid w:val="0011018A"/>
    <w:rsid w:val="001168EC"/>
    <w:rsid w:val="00121A57"/>
    <w:rsid w:val="001613DD"/>
    <w:rsid w:val="00197BE3"/>
    <w:rsid w:val="00215C81"/>
    <w:rsid w:val="00230747"/>
    <w:rsid w:val="00250218"/>
    <w:rsid w:val="002C444A"/>
    <w:rsid w:val="002D7229"/>
    <w:rsid w:val="00336513"/>
    <w:rsid w:val="00360F0C"/>
    <w:rsid w:val="00373EF8"/>
    <w:rsid w:val="003962CC"/>
    <w:rsid w:val="003A010B"/>
    <w:rsid w:val="003A2504"/>
    <w:rsid w:val="003B35ED"/>
    <w:rsid w:val="003B3824"/>
    <w:rsid w:val="003B627A"/>
    <w:rsid w:val="00421F00"/>
    <w:rsid w:val="004837F1"/>
    <w:rsid w:val="004F2CD3"/>
    <w:rsid w:val="0051125A"/>
    <w:rsid w:val="00513BD4"/>
    <w:rsid w:val="0052223F"/>
    <w:rsid w:val="0054172F"/>
    <w:rsid w:val="0056299B"/>
    <w:rsid w:val="00572208"/>
    <w:rsid w:val="005A4D06"/>
    <w:rsid w:val="005C41AB"/>
    <w:rsid w:val="006007EF"/>
    <w:rsid w:val="00607C12"/>
    <w:rsid w:val="00622622"/>
    <w:rsid w:val="00664AF7"/>
    <w:rsid w:val="006B1F44"/>
    <w:rsid w:val="006C5ADA"/>
    <w:rsid w:val="006D2A96"/>
    <w:rsid w:val="006D33AA"/>
    <w:rsid w:val="006F43FB"/>
    <w:rsid w:val="007331E5"/>
    <w:rsid w:val="00761078"/>
    <w:rsid w:val="00776156"/>
    <w:rsid w:val="00784662"/>
    <w:rsid w:val="007F29BD"/>
    <w:rsid w:val="00802FA7"/>
    <w:rsid w:val="00840FE2"/>
    <w:rsid w:val="00852C4C"/>
    <w:rsid w:val="00881252"/>
    <w:rsid w:val="008951A7"/>
    <w:rsid w:val="0089698A"/>
    <w:rsid w:val="00896E41"/>
    <w:rsid w:val="00897E93"/>
    <w:rsid w:val="008B3457"/>
    <w:rsid w:val="008D24F2"/>
    <w:rsid w:val="008F1BB3"/>
    <w:rsid w:val="008F37B7"/>
    <w:rsid w:val="009022FC"/>
    <w:rsid w:val="00960188"/>
    <w:rsid w:val="009B33BD"/>
    <w:rsid w:val="009C6B26"/>
    <w:rsid w:val="009F422F"/>
    <w:rsid w:val="00A02659"/>
    <w:rsid w:val="00A23497"/>
    <w:rsid w:val="00A405B1"/>
    <w:rsid w:val="00A65916"/>
    <w:rsid w:val="00A95551"/>
    <w:rsid w:val="00AA2A2F"/>
    <w:rsid w:val="00B04520"/>
    <w:rsid w:val="00B24DC8"/>
    <w:rsid w:val="00B44BF2"/>
    <w:rsid w:val="00B84975"/>
    <w:rsid w:val="00BA3458"/>
    <w:rsid w:val="00BD434E"/>
    <w:rsid w:val="00BF7CB7"/>
    <w:rsid w:val="00C10878"/>
    <w:rsid w:val="00C470CF"/>
    <w:rsid w:val="00C6482F"/>
    <w:rsid w:val="00C65FA7"/>
    <w:rsid w:val="00CA6072"/>
    <w:rsid w:val="00CB0A9C"/>
    <w:rsid w:val="00CC57E8"/>
    <w:rsid w:val="00CD02CD"/>
    <w:rsid w:val="00CD448D"/>
    <w:rsid w:val="00CF468C"/>
    <w:rsid w:val="00D01A81"/>
    <w:rsid w:val="00D047F1"/>
    <w:rsid w:val="00D72875"/>
    <w:rsid w:val="00D73F61"/>
    <w:rsid w:val="00DE40E3"/>
    <w:rsid w:val="00E024A6"/>
    <w:rsid w:val="00E435DC"/>
    <w:rsid w:val="00E540C0"/>
    <w:rsid w:val="00E746A8"/>
    <w:rsid w:val="00E84920"/>
    <w:rsid w:val="00EC79E1"/>
    <w:rsid w:val="00EE16D2"/>
    <w:rsid w:val="00EE1D0F"/>
    <w:rsid w:val="00EF59C3"/>
    <w:rsid w:val="00F21472"/>
    <w:rsid w:val="00F27CA0"/>
    <w:rsid w:val="00F535BD"/>
    <w:rsid w:val="00FE47F1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54172F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F61"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172F"/>
    <w:rPr>
      <w:rFonts w:asciiTheme="majorHAnsi" w:eastAsiaTheme="majorEastAsia" w:hAnsiTheme="majorHAnsi" w:cstheme="majorBidi"/>
      <w:b/>
      <w:bCs/>
      <w:caps/>
      <w:kern w:val="0"/>
      <w:sz w:val="22"/>
      <w:szCs w:val="26"/>
      <w:lang w:eastAsia="ja-JP"/>
      <w14:ligatures w14:val="none"/>
    </w:rPr>
  </w:style>
  <w:style w:type="paragraph" w:customStyle="1" w:styleId="3031D77249CCC24686F00385782BDB7F">
    <w:name w:val="3031D77249CCC24686F00385782BDB7F"/>
    <w:rsid w:val="0054172F"/>
  </w:style>
  <w:style w:type="paragraph" w:customStyle="1" w:styleId="0A584E796EF50547B042D5DEBA9AEF20">
    <w:name w:val="0A584E796EF50547B042D5DEBA9AEF20"/>
    <w:rsid w:val="0054172F"/>
  </w:style>
  <w:style w:type="paragraph" w:customStyle="1" w:styleId="0F903D00D419C843BB45DF4A94A9CB3C">
    <w:name w:val="0F903D00D419C843BB45DF4A94A9CB3C"/>
    <w:rsid w:val="009601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{6B4CF4B3-95D9-4847-8D15-2739049A633A}tf00546271_win32.dotx</Template>
  <TotalTime>0</TotalTime>
  <Pages>2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2026-07-23T17:21:00Z</dcterms:created>
  <dcterms:modified xsi:type="dcterms:W3CDTF">2026-08-05T22:17:00Z</dcterms:modified>
  <cp:category/>
</cp:coreProperties>
</file>